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D9931" w14:textId="76F90792" w:rsidR="00FE2902" w:rsidRPr="006D3798" w:rsidRDefault="009F0B71" w:rsidP="00FE2902">
      <w:pPr>
        <w:spacing w:after="0" w:line="240" w:lineRule="auto"/>
        <w:ind w:right="-20"/>
        <w:jc w:val="center"/>
        <w:rPr>
          <w:b/>
          <w:sz w:val="40"/>
          <w:szCs w:val="40"/>
          <w:lang w:val="en-US"/>
        </w:rPr>
      </w:pPr>
      <w:r w:rsidRPr="005D61B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EF0DB92" wp14:editId="72A8247E">
            <wp:simplePos x="0" y="0"/>
            <wp:positionH relativeFrom="column">
              <wp:posOffset>2733675</wp:posOffset>
            </wp:positionH>
            <wp:positionV relativeFrom="paragraph">
              <wp:posOffset>-887095</wp:posOffset>
            </wp:positionV>
            <wp:extent cx="2516505" cy="887095"/>
            <wp:effectExtent l="0" t="0" r="0" b="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AFF" w:rsidRPr="005D61B5">
        <w:rPr>
          <w:b/>
          <w:sz w:val="40"/>
          <w:szCs w:val="40"/>
          <w:lang w:val="en-US"/>
        </w:rPr>
        <w:t>ASMO</w:t>
      </w:r>
    </w:p>
    <w:p w14:paraId="1ED81EEC" w14:textId="77777777" w:rsidR="00FE2902" w:rsidRDefault="00455015" w:rsidP="00641A7B">
      <w:pPr>
        <w:jc w:val="center"/>
        <w:rPr>
          <w:sz w:val="40"/>
          <w:szCs w:val="4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30202C6" wp14:editId="7294271C">
            <wp:extent cx="2209031" cy="2129886"/>
            <wp:effectExtent l="1270" t="0" r="254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3" t="5368" r="30911" b="8538"/>
                    <a:stretch/>
                  </pic:blipFill>
                  <pic:spPr bwMode="auto">
                    <a:xfrm rot="5400000">
                      <a:off x="0" y="0"/>
                      <a:ext cx="2223175" cy="214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2A4FE" w14:textId="4A685029" w:rsidR="00B71AFF" w:rsidRPr="005D61B5" w:rsidRDefault="00B71AFF" w:rsidP="00641A7B">
      <w:pPr>
        <w:jc w:val="center"/>
        <w:rPr>
          <w:lang w:val="en-US"/>
        </w:rPr>
      </w:pPr>
      <w:r w:rsidRPr="00641A7B">
        <w:rPr>
          <w:sz w:val="40"/>
          <w:szCs w:val="40"/>
          <w:lang w:val="en-US"/>
        </w:rPr>
        <w:t>Documentation</w:t>
      </w:r>
    </w:p>
    <w:p w14:paraId="71361134" w14:textId="76C623CB" w:rsidR="00FC679B" w:rsidRDefault="00FC679B">
      <w:pPr>
        <w:spacing w:after="0" w:line="200" w:lineRule="exact"/>
        <w:rPr>
          <w:sz w:val="20"/>
          <w:szCs w:val="20"/>
          <w:lang w:val="en-US"/>
        </w:rPr>
      </w:pPr>
    </w:p>
    <w:p w14:paraId="2A5826D9" w14:textId="12D70F4D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5F72C6DA" w14:textId="514376C8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2430AB7A" w14:textId="7A2F3278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7FB02CE9" w14:textId="24B7E8A6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3E64E17A" w14:textId="3F2ACF80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68673498" w14:textId="5A5995EA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39D92506" w14:textId="5A6E2A0D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4F500A84" w14:textId="4CB042F8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2105F5D8" w14:textId="5F5E7F10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473D6C18" w14:textId="7C79DBE5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69F5CDE2" w14:textId="77777777" w:rsidR="00993879" w:rsidRPr="005D61B5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423EFED6" w14:textId="203DC396" w:rsidR="00A67236" w:rsidRPr="005D61B5" w:rsidRDefault="00A67236">
      <w:pPr>
        <w:spacing w:after="0" w:line="200" w:lineRule="exact"/>
        <w:rPr>
          <w:sz w:val="20"/>
          <w:szCs w:val="20"/>
          <w:lang w:val="en-US"/>
        </w:rPr>
      </w:pPr>
    </w:p>
    <w:p w14:paraId="05C336D4" w14:textId="76FFD0A5" w:rsidR="00FC679B" w:rsidRPr="005D61B5" w:rsidRDefault="00CA3C69" w:rsidP="00B536AD">
      <w:pPr>
        <w:jc w:val="center"/>
        <w:rPr>
          <w:sz w:val="28"/>
          <w:lang w:val="en-US"/>
        </w:rPr>
      </w:pPr>
      <w:r w:rsidRPr="005D61B5">
        <w:rPr>
          <w:lang w:val="en-US"/>
        </w:rPr>
        <w:fldChar w:fldCharType="begin"/>
      </w:r>
      <w:r w:rsidRPr="005D61B5">
        <w:rPr>
          <w:lang w:val="en-US"/>
        </w:rPr>
        <w:instrText xml:space="preserve"> TIME  \@ "yyyy-MM-dd" </w:instrText>
      </w:r>
      <w:r w:rsidRPr="005D61B5">
        <w:rPr>
          <w:lang w:val="en-US"/>
        </w:rPr>
        <w:fldChar w:fldCharType="separate"/>
      </w:r>
      <w:r w:rsidR="001C4D00">
        <w:rPr>
          <w:noProof/>
          <w:lang w:val="en-US"/>
        </w:rPr>
        <w:t>2018-05-08</w:t>
      </w:r>
      <w:r w:rsidRPr="005D61B5">
        <w:rPr>
          <w:lang w:val="en-US"/>
        </w:rPr>
        <w:fldChar w:fldCharType="end"/>
      </w:r>
    </w:p>
    <w:p w14:paraId="2D1B29C0" w14:textId="77777777" w:rsidR="00FC679B" w:rsidRPr="005D61B5" w:rsidRDefault="00FC679B">
      <w:pPr>
        <w:spacing w:before="10" w:after="0" w:line="260" w:lineRule="exact"/>
        <w:rPr>
          <w:sz w:val="26"/>
          <w:szCs w:val="26"/>
          <w:lang w:val="en-US"/>
        </w:rPr>
      </w:pPr>
    </w:p>
    <w:p w14:paraId="061D7036" w14:textId="77777777" w:rsidR="007C39D0" w:rsidRPr="005D61B5" w:rsidRDefault="00316A3E" w:rsidP="007C39D0">
      <w:pPr>
        <w:tabs>
          <w:tab w:val="center" w:pos="4117"/>
          <w:tab w:val="right" w:pos="8234"/>
        </w:tabs>
        <w:jc w:val="center"/>
        <w:rPr>
          <w:sz w:val="28"/>
          <w:szCs w:val="28"/>
          <w:lang w:val="en-US"/>
        </w:rPr>
      </w:pPr>
      <w:r w:rsidRPr="005D61B5">
        <w:rPr>
          <w:sz w:val="28"/>
          <w:szCs w:val="28"/>
          <w:lang w:val="en-US"/>
        </w:rPr>
        <w:t>SRH University Heidelberg</w:t>
      </w:r>
      <w:r w:rsidRPr="005D61B5">
        <w:rPr>
          <w:sz w:val="28"/>
          <w:szCs w:val="28"/>
          <w:lang w:val="en-US"/>
        </w:rPr>
        <w:br/>
      </w:r>
      <w:r w:rsidR="00CF0F9C" w:rsidRPr="005D61B5">
        <w:rPr>
          <w:sz w:val="28"/>
          <w:szCs w:val="28"/>
          <w:lang w:val="en-US"/>
        </w:rPr>
        <w:t>School</w:t>
      </w:r>
      <w:r w:rsidRPr="005D61B5">
        <w:rPr>
          <w:sz w:val="28"/>
          <w:szCs w:val="28"/>
          <w:lang w:val="en-US"/>
        </w:rPr>
        <w:t xml:space="preserve"> of </w:t>
      </w:r>
      <w:r w:rsidR="00A843AE" w:rsidRPr="005D61B5">
        <w:rPr>
          <w:sz w:val="28"/>
          <w:szCs w:val="28"/>
          <w:lang w:val="en-US"/>
        </w:rPr>
        <w:t>Information, Media and Design</w:t>
      </w:r>
      <w:r w:rsidRPr="005D61B5">
        <w:rPr>
          <w:sz w:val="28"/>
          <w:szCs w:val="28"/>
          <w:lang w:val="en-US"/>
        </w:rPr>
        <w:br/>
        <w:t>Degree course "</w:t>
      </w:r>
      <w:r w:rsidR="006B69A5" w:rsidRPr="005D61B5">
        <w:rPr>
          <w:sz w:val="28"/>
          <w:szCs w:val="28"/>
          <w:lang w:val="en-US"/>
        </w:rPr>
        <w:t>Applied Computer Science</w:t>
      </w:r>
      <w:r w:rsidRPr="005D61B5">
        <w:rPr>
          <w:sz w:val="28"/>
          <w:szCs w:val="28"/>
          <w:lang w:val="en-US"/>
        </w:rPr>
        <w:t>"</w:t>
      </w:r>
      <w:r w:rsidRPr="005D61B5">
        <w:rPr>
          <w:sz w:val="28"/>
          <w:szCs w:val="28"/>
          <w:lang w:val="en-US"/>
        </w:rPr>
        <w:br/>
        <w:t>Major field "</w:t>
      </w:r>
      <w:r w:rsidR="006B69A5" w:rsidRPr="005D61B5">
        <w:rPr>
          <w:sz w:val="28"/>
          <w:szCs w:val="28"/>
          <w:lang w:val="en-US"/>
        </w:rPr>
        <w:t>Business Computing</w:t>
      </w:r>
      <w:r w:rsidRPr="005D61B5">
        <w:rPr>
          <w:sz w:val="28"/>
          <w:szCs w:val="28"/>
          <w:lang w:val="en-US"/>
        </w:rPr>
        <w:t>"</w:t>
      </w:r>
    </w:p>
    <w:p w14:paraId="326689B5" w14:textId="77777777" w:rsidR="00FC679B" w:rsidRPr="005D61B5" w:rsidRDefault="00FC679B">
      <w:pPr>
        <w:spacing w:before="8" w:after="0" w:line="220" w:lineRule="exact"/>
        <w:rPr>
          <w:lang w:val="en-US"/>
        </w:rPr>
      </w:pPr>
    </w:p>
    <w:p w14:paraId="22BDA02D" w14:textId="77777777" w:rsidR="006B69A5" w:rsidRPr="005D61B5" w:rsidRDefault="006F580E" w:rsidP="00B71AFF">
      <w:pPr>
        <w:tabs>
          <w:tab w:val="left" w:pos="2100"/>
          <w:tab w:val="left" w:pos="4111"/>
        </w:tabs>
        <w:spacing w:after="0" w:line="240" w:lineRule="auto"/>
        <w:ind w:left="63" w:right="60"/>
        <w:rPr>
          <w:rFonts w:eastAsia="Arial"/>
          <w:lang w:val="en-US"/>
        </w:rPr>
      </w:pPr>
      <w:r w:rsidRPr="005D61B5">
        <w:rPr>
          <w:rFonts w:eastAsia="Arial"/>
          <w:lang w:val="en-US"/>
        </w:rPr>
        <w:tab/>
        <w:t>Reviewers</w:t>
      </w:r>
      <w:r w:rsidRPr="005D61B5">
        <w:rPr>
          <w:rFonts w:eastAsia="Arial"/>
          <w:lang w:val="en-US"/>
        </w:rPr>
        <w:tab/>
        <w:t>Prof</w:t>
      </w:r>
      <w:r w:rsidR="00CA3C69" w:rsidRPr="005D61B5">
        <w:rPr>
          <w:rFonts w:eastAsia="Arial"/>
          <w:lang w:val="en-US"/>
        </w:rPr>
        <w:t xml:space="preserve">. Dr. </w:t>
      </w:r>
      <w:r w:rsidR="00B71AFF" w:rsidRPr="005D61B5">
        <w:rPr>
          <w:rFonts w:eastAsia="Arial"/>
          <w:lang w:val="en-US"/>
        </w:rPr>
        <w:t>Mohammed Yass</w:t>
      </w:r>
    </w:p>
    <w:p w14:paraId="5FB69365" w14:textId="77777777" w:rsidR="00666A95" w:rsidRPr="005D61B5" w:rsidRDefault="00666A95" w:rsidP="006F4A87">
      <w:pPr>
        <w:tabs>
          <w:tab w:val="left" w:pos="5670"/>
        </w:tabs>
        <w:spacing w:after="0" w:line="240" w:lineRule="auto"/>
        <w:ind w:left="63" w:right="60"/>
        <w:jc w:val="center"/>
        <w:rPr>
          <w:rFonts w:eastAsia="Arial"/>
          <w:lang w:val="en-US"/>
        </w:rPr>
      </w:pPr>
    </w:p>
    <w:p w14:paraId="7A417A9B" w14:textId="77777777" w:rsidR="00FC679B" w:rsidRPr="005D61B5" w:rsidRDefault="00FC679B">
      <w:pPr>
        <w:spacing w:after="0"/>
        <w:jc w:val="center"/>
        <w:rPr>
          <w:lang w:val="en-US"/>
        </w:rPr>
        <w:sectPr w:rsidR="00FC679B" w:rsidRPr="005D61B5" w:rsidSect="00832A8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20" w:h="16840"/>
          <w:pgMar w:top="2552" w:right="1701" w:bottom="1701" w:left="1985" w:header="850" w:footer="709" w:gutter="0"/>
          <w:cols w:space="720"/>
          <w:titlePg/>
          <w:docGrid w:linePitch="299"/>
        </w:sectPr>
      </w:pPr>
    </w:p>
    <w:p w14:paraId="55A36E7B" w14:textId="77777777" w:rsidR="001C4D00" w:rsidRPr="001C4D00" w:rsidRDefault="00C92D2E" w:rsidP="00A82B12">
      <w:pPr>
        <w:rPr>
          <w:noProof/>
          <w:lang w:val="en-US"/>
        </w:rPr>
      </w:pPr>
      <w:r w:rsidRPr="005D61B5">
        <w:rPr>
          <w:b/>
          <w:color w:val="365F91"/>
          <w:sz w:val="34"/>
          <w:szCs w:val="34"/>
          <w:lang w:val="en-US"/>
        </w:rPr>
        <w:lastRenderedPageBreak/>
        <w:t>Table of Contents</w:t>
      </w:r>
      <w:r w:rsidR="00A82B12" w:rsidRPr="005D61B5">
        <w:rPr>
          <w:lang w:val="en-US"/>
        </w:rPr>
        <w:fldChar w:fldCharType="begin"/>
      </w:r>
      <w:r w:rsidR="00A82B12" w:rsidRPr="005D61B5">
        <w:rPr>
          <w:lang w:val="en-US"/>
        </w:rPr>
        <w:instrText xml:space="preserve"> TOC \o "1-3" \h \z \u </w:instrText>
      </w:r>
      <w:r w:rsidR="00A82B12" w:rsidRPr="005D61B5">
        <w:rPr>
          <w:lang w:val="en-US"/>
        </w:rPr>
        <w:fldChar w:fldCharType="separate"/>
      </w:r>
    </w:p>
    <w:p w14:paraId="79D23F7E" w14:textId="185E6CC8" w:rsidR="001C4D00" w:rsidRDefault="001C4D00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61" w:history="1">
        <w:r w:rsidRPr="009648F2">
          <w:rPr>
            <w:rStyle w:val="Hyperlink"/>
            <w:noProof/>
            <w:lang w:val="en-US"/>
          </w:rPr>
          <w:t>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Change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DACAAC" w14:textId="325DE70C" w:rsidR="001C4D00" w:rsidRDefault="001C4D00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62" w:history="1">
        <w:r w:rsidRPr="009648F2">
          <w:rPr>
            <w:rStyle w:val="Hyperlink"/>
            <w:noProof/>
            <w:lang w:val="en-US"/>
          </w:rPr>
          <w:t>2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9DF2BE" w14:textId="325582BB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63" w:history="1">
        <w:r w:rsidRPr="009648F2">
          <w:rPr>
            <w:rStyle w:val="Hyperlink"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7616B9" w14:textId="618A912F" w:rsidR="001C4D00" w:rsidRDefault="001C4D00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64" w:history="1">
        <w:r w:rsidRPr="009648F2">
          <w:rPr>
            <w:rStyle w:val="Hyperlink"/>
            <w:noProof/>
            <w:lang w:val="en-US"/>
          </w:rPr>
          <w:t>3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529DC9" w14:textId="7BE602A8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65" w:history="1">
        <w:r w:rsidRPr="009648F2">
          <w:rPr>
            <w:rStyle w:val="Hyperlink"/>
            <w:noProof/>
            <w:lang w:val="en-US"/>
          </w:rPr>
          <w:t>3.1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Raspberry 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7BF51F" w14:textId="45BC8A64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66" w:history="1">
        <w:r w:rsidRPr="009648F2">
          <w:rPr>
            <w:rStyle w:val="Hyperlink"/>
            <w:noProof/>
            <w:lang w:val="en-US"/>
          </w:rPr>
          <w:t>3.2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777C94" w14:textId="1C9D2D42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67" w:history="1">
        <w:r w:rsidRPr="009648F2">
          <w:rPr>
            <w:rStyle w:val="Hyperlink"/>
            <w:noProof/>
            <w:lang w:val="en-US"/>
          </w:rPr>
          <w:t>3.3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Actuators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F31D31" w14:textId="1EDE45FC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68" w:history="1">
        <w:r w:rsidRPr="009648F2">
          <w:rPr>
            <w:rStyle w:val="Hyperlink"/>
            <w:noProof/>
            <w:lang w:val="en-US"/>
          </w:rPr>
          <w:t>3.4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Wiring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B3E281" w14:textId="7D22B127" w:rsidR="001C4D00" w:rsidRDefault="001C4D00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69" w:history="1">
        <w:r w:rsidRPr="009648F2">
          <w:rPr>
            <w:rStyle w:val="Hyperlink"/>
            <w:noProof/>
            <w:lang w:val="en-US"/>
          </w:rPr>
          <w:t>4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053287" w14:textId="6C87DD25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0" w:history="1">
        <w:r w:rsidRPr="009648F2">
          <w:rPr>
            <w:rStyle w:val="Hyperlink"/>
            <w:noProof/>
            <w:lang w:val="en-US"/>
          </w:rPr>
          <w:t>4.1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Raspbian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701958" w14:textId="501F82B3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1" w:history="1">
        <w:r w:rsidRPr="009648F2">
          <w:rPr>
            <w:rStyle w:val="Hyperlink"/>
            <w:noProof/>
            <w:lang w:val="en-US"/>
          </w:rPr>
          <w:t>4.2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ASMO Specific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891691" w14:textId="1933345F" w:rsidR="001C4D00" w:rsidRDefault="001C4D00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2" w:history="1">
        <w:r w:rsidRPr="009648F2">
          <w:rPr>
            <w:rStyle w:val="Hyperlink"/>
            <w:noProof/>
            <w:lang w:val="en-US"/>
          </w:rPr>
          <w:t>4.2.1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338B19" w14:textId="24CB74DB" w:rsidR="001C4D00" w:rsidRDefault="001C4D00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3" w:history="1">
        <w:r w:rsidRPr="009648F2">
          <w:rPr>
            <w:rStyle w:val="Hyperlink"/>
            <w:noProof/>
            <w:lang w:val="en-US"/>
          </w:rPr>
          <w:t>4.2.2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6C106F" w14:textId="02256530" w:rsidR="001C4D00" w:rsidRDefault="001C4D00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4" w:history="1">
        <w:r w:rsidRPr="009648F2">
          <w:rPr>
            <w:rStyle w:val="Hyperlink"/>
            <w:noProof/>
            <w:lang w:val="en-US"/>
          </w:rPr>
          <w:t>5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BF1757" w14:textId="19EFFDC2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5" w:history="1">
        <w:r w:rsidRPr="009648F2">
          <w:rPr>
            <w:rStyle w:val="Hyperlink"/>
            <w:noProof/>
            <w:lang w:val="en-US"/>
          </w:rPr>
          <w:t>5.1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Installation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EF341B" w14:textId="1FDC28D0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6" w:history="1">
        <w:r w:rsidRPr="009648F2">
          <w:rPr>
            <w:rStyle w:val="Hyperlink"/>
            <w:noProof/>
            <w:lang w:val="en-US"/>
          </w:rPr>
          <w:t>5.2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User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AEBEEE" w14:textId="51DBADAF" w:rsidR="001C4D00" w:rsidRDefault="001C4D00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7" w:history="1">
        <w:r w:rsidRPr="009648F2">
          <w:rPr>
            <w:rStyle w:val="Hyperlink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</w:rPr>
          <w:t>Web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DFA978" w14:textId="25C91799" w:rsidR="001C4D00" w:rsidRDefault="001C4D00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8" w:history="1">
        <w:r w:rsidRPr="009648F2">
          <w:rPr>
            <w:rStyle w:val="Hyperlink"/>
            <w:noProof/>
            <w:lang w:val="en-US"/>
          </w:rPr>
          <w:t>5.2.2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HTTP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7547EB" w14:textId="66C925CF" w:rsidR="001C4D00" w:rsidRDefault="001C4D00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79" w:history="1">
        <w:r w:rsidRPr="009648F2">
          <w:rPr>
            <w:rStyle w:val="Hyperlink"/>
            <w:noProof/>
            <w:lang w:val="en-US"/>
          </w:rPr>
          <w:t>6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Outlook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54EECB" w14:textId="5978E66F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0" w:history="1">
        <w:r w:rsidRPr="009648F2">
          <w:rPr>
            <w:rStyle w:val="Hyperlink"/>
            <w:noProof/>
            <w:lang w:val="en-US"/>
          </w:rPr>
          <w:t>6.1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Driven 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59B54B" w14:textId="27C900A1" w:rsidR="001C4D00" w:rsidRDefault="001C4D00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1" w:history="1">
        <w:r w:rsidRPr="009648F2">
          <w:rPr>
            <w:rStyle w:val="Hyperlink"/>
            <w:noProof/>
            <w:lang w:val="en-US"/>
          </w:rPr>
          <w:t>6.1.1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Stepper Motors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8CC607" w14:textId="75DD9039" w:rsidR="001C4D00" w:rsidRDefault="001C4D00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2" w:history="1">
        <w:r w:rsidRPr="009648F2">
          <w:rPr>
            <w:rStyle w:val="Hyperlink"/>
            <w:noProof/>
            <w:lang w:val="en-US"/>
          </w:rPr>
          <w:t>6.1.2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Accelerometer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95D4D4" w14:textId="2BB464EF" w:rsidR="001C4D00" w:rsidRDefault="001C4D00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3" w:history="1">
        <w:r w:rsidRPr="009648F2">
          <w:rPr>
            <w:rStyle w:val="Hyperlink"/>
            <w:noProof/>
            <w:lang w:val="en-US"/>
          </w:rPr>
          <w:t>6.1.3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Sensor on the wheels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12C47F" w14:textId="4A566CA1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4" w:history="1">
        <w:r w:rsidRPr="009648F2">
          <w:rPr>
            <w:rStyle w:val="Hyperlink"/>
            <w:noProof/>
            <w:lang w:val="en-US"/>
          </w:rPr>
          <w:t>6.2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Indoor positioning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09232A" w14:textId="17801D6E" w:rsidR="001C4D00" w:rsidRDefault="001C4D00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5" w:history="1">
        <w:r w:rsidRPr="009648F2">
          <w:rPr>
            <w:rStyle w:val="Hyperlink"/>
            <w:noProof/>
            <w:lang w:val="en-US"/>
          </w:rPr>
          <w:t>6.2.1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Wifi based positioning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E96D2BB" w14:textId="60EE7D00" w:rsidR="001C4D00" w:rsidRDefault="001C4D00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6" w:history="1">
        <w:r w:rsidRPr="009648F2">
          <w:rPr>
            <w:rStyle w:val="Hyperlink"/>
            <w:noProof/>
            <w:lang w:val="en-US"/>
          </w:rPr>
          <w:t>6.2.2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Light detection and ranging (LIDAR)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1F2CEB" w14:textId="039FBB75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7" w:history="1">
        <w:r w:rsidRPr="009648F2">
          <w:rPr>
            <w:rStyle w:val="Hyperlink"/>
            <w:noProof/>
            <w:lang w:val="en-US"/>
          </w:rPr>
          <w:t>6.3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Automatic path finding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0B1D2B" w14:textId="3457CBD0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8" w:history="1">
        <w:r w:rsidRPr="009648F2">
          <w:rPr>
            <w:rStyle w:val="Hyperlink"/>
            <w:noProof/>
            <w:lang w:val="en-US"/>
          </w:rPr>
          <w:t>6.4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Voice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6AE6BF" w14:textId="35F3B216" w:rsidR="001C4D00" w:rsidRDefault="001C4D00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89" w:history="1">
        <w:r w:rsidRPr="009648F2">
          <w:rPr>
            <w:rStyle w:val="Hyperlink"/>
            <w:noProof/>
            <w:lang w:val="en-US"/>
          </w:rPr>
          <w:t>6.5</w:t>
        </w:r>
        <w:r>
          <w:rPr>
            <w:rFonts w:asciiTheme="minorHAnsi" w:eastAsiaTheme="minorEastAsia" w:hAnsiTheme="minorHAnsi" w:cstheme="minorBidi"/>
            <w:noProof/>
            <w:lang w:val="en-US" w:eastAsia="en-US"/>
          </w:rPr>
          <w:tab/>
        </w:r>
        <w:r w:rsidRPr="009648F2">
          <w:rPr>
            <w:rStyle w:val="Hyperlink"/>
            <w:noProof/>
            <w:lang w:val="en-US"/>
          </w:rPr>
          <w:t>Camera stream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22E4FC" w14:textId="134F1921" w:rsidR="001C4D00" w:rsidRDefault="001C4D00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90" w:history="1">
        <w:r w:rsidRPr="009648F2">
          <w:rPr>
            <w:rStyle w:val="Hyperlink"/>
            <w:noProof/>
            <w:lang w:val="en-US"/>
          </w:rPr>
          <w:t>Index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B768D8" w14:textId="37352709" w:rsidR="001C4D00" w:rsidRDefault="001C4D00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91" w:history="1">
        <w:r w:rsidRPr="009648F2">
          <w:rPr>
            <w:rStyle w:val="Hyperlink"/>
            <w:noProof/>
            <w:lang w:val="en-US"/>
          </w:rPr>
          <w:t>Index of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3E0362" w14:textId="3818B514" w:rsidR="001C4D00" w:rsidRDefault="001C4D00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92" w:history="1">
        <w:r w:rsidRPr="009648F2">
          <w:rPr>
            <w:rStyle w:val="Hyperlink"/>
            <w:noProof/>
            <w:lang w:val="en-US"/>
          </w:rPr>
          <w:t>Bibliography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148312" w14:textId="0B1BCE62" w:rsidR="001C4D00" w:rsidRDefault="001C4D00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93" w:history="1">
        <w:r w:rsidRPr="009648F2">
          <w:rPr>
            <w:rStyle w:val="Hyperlink"/>
            <w:noProof/>
            <w:lang w:val="en-US"/>
          </w:rPr>
          <w:t>Hardware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AF5136B" w14:textId="3B067F63" w:rsidR="001C4D00" w:rsidRDefault="001C4D00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94" w:history="1">
        <w:r w:rsidRPr="009648F2">
          <w:rPr>
            <w:rStyle w:val="Hyperlink"/>
            <w:noProof/>
            <w:lang w:val="en-US"/>
          </w:rPr>
          <w:t>BattBorg - Pi Battery Power Board PCB 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6F6CD76" w14:textId="5DF407CD" w:rsidR="001C4D00" w:rsidRDefault="001C4D00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95" w:history="1">
        <w:r w:rsidRPr="009648F2">
          <w:rPr>
            <w:rStyle w:val="Hyperlink"/>
            <w:noProof/>
            <w:lang w:val="en-US"/>
          </w:rPr>
          <w:t>PicoBorg Reverse - Dual 5A Motor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34D653" w14:textId="7F6E2D0D" w:rsidR="001C4D00" w:rsidRDefault="001C4D00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96" w:history="1">
        <w:r w:rsidRPr="009648F2">
          <w:rPr>
            <w:rStyle w:val="Hyperlink"/>
            <w:noProof/>
            <w:lang w:val="en-US"/>
          </w:rPr>
          <w:t>KY-015 TEMPERATURE AND HUMIDITY SENSOR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70EF94F" w14:textId="0A62B446" w:rsidR="001C4D00" w:rsidRDefault="001C4D00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97" w:history="1">
        <w:r w:rsidRPr="009648F2">
          <w:rPr>
            <w:rStyle w:val="Hyperlink"/>
            <w:noProof/>
            <w:lang w:val="en-US"/>
          </w:rPr>
          <w:t>KY-009 RGB FULL COLOR LED SMD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47F064B" w14:textId="2A7DBAB8" w:rsidR="001C4D00" w:rsidRDefault="001C4D00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898" w:history="1">
        <w:r w:rsidRPr="009648F2">
          <w:rPr>
            <w:rStyle w:val="Hyperlink"/>
            <w:noProof/>
            <w:lang w:val="en-US"/>
          </w:rPr>
          <w:t>HC-SR04 Ultrasonic range 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61A828" w14:textId="77777777" w:rsidR="006532C8" w:rsidRPr="005D61B5" w:rsidRDefault="00A82B12" w:rsidP="0059224C">
      <w:pPr>
        <w:rPr>
          <w:lang w:val="en-US"/>
        </w:rPr>
        <w:sectPr w:rsidR="006532C8" w:rsidRPr="005D61B5" w:rsidSect="00A82B12">
          <w:headerReference w:type="default" r:id="rId16"/>
          <w:footerReference w:type="default" r:id="rId17"/>
          <w:pgSz w:w="11907" w:h="16840" w:code="9"/>
          <w:pgMar w:top="2552" w:right="1701" w:bottom="1701" w:left="1985" w:header="851" w:footer="709" w:gutter="0"/>
          <w:cols w:space="720"/>
          <w:docGrid w:linePitch="299"/>
        </w:sectPr>
      </w:pPr>
      <w:r w:rsidRPr="005D61B5">
        <w:rPr>
          <w:lang w:val="en-US"/>
        </w:rPr>
        <w:fldChar w:fldCharType="end"/>
      </w:r>
    </w:p>
    <w:p w14:paraId="556AB90C" w14:textId="34374CCE" w:rsidR="00552D04" w:rsidRDefault="00552D04" w:rsidP="00552D04">
      <w:pPr>
        <w:pStyle w:val="berschrift1"/>
        <w:rPr>
          <w:lang w:val="en-US"/>
        </w:rPr>
      </w:pPr>
      <w:bookmarkStart w:id="0" w:name="_Toc391366291"/>
      <w:bookmarkStart w:id="1" w:name="_Toc391366415"/>
      <w:bookmarkStart w:id="2" w:name="_Toc391366506"/>
      <w:bookmarkStart w:id="3" w:name="_Toc391366629"/>
      <w:bookmarkStart w:id="4" w:name="_Toc513586861"/>
      <w:r>
        <w:rPr>
          <w:lang w:val="en-US"/>
        </w:rPr>
        <w:lastRenderedPageBreak/>
        <w:t>Change Log</w:t>
      </w:r>
      <w:bookmarkEnd w:id="4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2976"/>
        <w:gridCol w:w="2053"/>
        <w:gridCol w:w="2053"/>
      </w:tblGrid>
      <w:tr w:rsidR="006E6D06" w14:paraId="4F7EB1A5" w14:textId="77777777" w:rsidTr="00A507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6D10F4" w14:textId="0E316541" w:rsidR="006E6D06" w:rsidRDefault="00537C2B" w:rsidP="00552D04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2976" w:type="dxa"/>
          </w:tcPr>
          <w:p w14:paraId="39306185" w14:textId="26608587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Changes</w:t>
            </w:r>
          </w:p>
        </w:tc>
        <w:tc>
          <w:tcPr>
            <w:tcW w:w="2053" w:type="dxa"/>
          </w:tcPr>
          <w:p w14:paraId="1019EEFB" w14:textId="253C26AE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053" w:type="dxa"/>
          </w:tcPr>
          <w:p w14:paraId="4DF1C77C" w14:textId="500ADE0E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</w:tr>
      <w:tr w:rsidR="006E6D06" w14:paraId="658A0072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71D95D" w14:textId="6035BC9C" w:rsidR="006E6D06" w:rsidRDefault="00537C2B" w:rsidP="00552D04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2976" w:type="dxa"/>
          </w:tcPr>
          <w:p w14:paraId="6C631184" w14:textId="38F7BEDA" w:rsidR="00A507BC" w:rsidRDefault="00A507BC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Code reimplementation</w:t>
            </w:r>
          </w:p>
          <w:p w14:paraId="0CAC9723" w14:textId="5BFBF7EC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Document creation</w:t>
            </w:r>
          </w:p>
        </w:tc>
        <w:tc>
          <w:tcPr>
            <w:tcW w:w="2053" w:type="dxa"/>
          </w:tcPr>
          <w:p w14:paraId="542EBEBB" w14:textId="4A33F55E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26. March 2018</w:t>
            </w:r>
          </w:p>
        </w:tc>
        <w:tc>
          <w:tcPr>
            <w:tcW w:w="2053" w:type="dxa"/>
          </w:tcPr>
          <w:p w14:paraId="2057DB6F" w14:textId="37EBB80D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Martin Vogel</w:t>
            </w:r>
          </w:p>
        </w:tc>
      </w:tr>
      <w:tr w:rsidR="006E6D06" w14:paraId="6A549732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400E6C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06762C7D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7E957692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46F2C3F6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7307E4D7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394968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12C1F85F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366202F8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918AF3F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7223F696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0E30DF6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719B4199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C30835D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1C2C7F7F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12345A90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B7D552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6F7F9C4E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0D9C3D4C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3DE841E2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48F32E1A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830985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271130E6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598DAB83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2AF9B721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32DDF825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C6F5E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0D892D69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29FDAD3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299ACE02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488A5400" w14:textId="77777777" w:rsidR="00552D04" w:rsidRPr="00552D04" w:rsidRDefault="00552D04" w:rsidP="00552D04">
      <w:pPr>
        <w:rPr>
          <w:lang w:val="en-US"/>
        </w:rPr>
      </w:pPr>
    </w:p>
    <w:p w14:paraId="797D03A9" w14:textId="115C126F" w:rsidR="008227FE" w:rsidRPr="005D61B5" w:rsidRDefault="008227FE" w:rsidP="00754B80">
      <w:pPr>
        <w:pStyle w:val="berschrift1"/>
        <w:rPr>
          <w:lang w:val="en-US"/>
        </w:rPr>
      </w:pPr>
      <w:bookmarkStart w:id="5" w:name="_Toc513586862"/>
      <w:r w:rsidRPr="005D61B5">
        <w:rPr>
          <w:lang w:val="en-US"/>
        </w:rPr>
        <w:lastRenderedPageBreak/>
        <w:t>Introduction</w:t>
      </w:r>
      <w:bookmarkEnd w:id="0"/>
      <w:bookmarkEnd w:id="1"/>
      <w:bookmarkEnd w:id="2"/>
      <w:bookmarkEnd w:id="3"/>
      <w:bookmarkEnd w:id="5"/>
    </w:p>
    <w:p w14:paraId="4C02516C" w14:textId="6601A64E" w:rsidR="00D44A98" w:rsidRPr="005D61B5" w:rsidRDefault="002E26C6" w:rsidP="008227FE">
      <w:pPr>
        <w:rPr>
          <w:lang w:val="en-US"/>
        </w:rPr>
      </w:pPr>
      <w:r>
        <w:rPr>
          <w:lang w:val="en-US"/>
        </w:rPr>
        <w:t xml:space="preserve">ASMO is a robotic platform based on the raspberry pi and </w:t>
      </w:r>
      <w:r w:rsidR="00340640">
        <w:rPr>
          <w:lang w:val="en-US"/>
        </w:rPr>
        <w:t xml:space="preserve">the </w:t>
      </w:r>
      <w:proofErr w:type="spellStart"/>
      <w:r w:rsidR="00340640">
        <w:rPr>
          <w:lang w:val="en-US"/>
        </w:rPr>
        <w:t>diddyborg</w:t>
      </w:r>
      <w:proofErr w:type="spellEnd"/>
      <w:r w:rsidR="00340640">
        <w:rPr>
          <w:lang w:val="en-US"/>
        </w:rPr>
        <w:t xml:space="preserve"> chassis. It was initially developed with the </w:t>
      </w:r>
      <w:r w:rsidR="00935041">
        <w:rPr>
          <w:lang w:val="en-US"/>
        </w:rPr>
        <w:t xml:space="preserve">purpose of creating a </w:t>
      </w:r>
      <w:r w:rsidR="007B251B">
        <w:rPr>
          <w:lang w:val="en-US"/>
        </w:rPr>
        <w:t>robot for caring of elderly people. At this moment in time, ASMO is purely based on python software. This documentation provides and overview over both the software and the hard</w:t>
      </w:r>
      <w:r w:rsidR="008010AC">
        <w:rPr>
          <w:lang w:val="en-US"/>
        </w:rPr>
        <w:t>ware of ASMO and provides information about how to implement and modify the existing platform.</w:t>
      </w:r>
    </w:p>
    <w:p w14:paraId="57B8FE59" w14:textId="38A862D8" w:rsidR="00A54535" w:rsidRDefault="00A54535" w:rsidP="00A54535">
      <w:pPr>
        <w:pStyle w:val="berschrift2"/>
        <w:rPr>
          <w:lang w:val="en-US"/>
        </w:rPr>
      </w:pPr>
      <w:bookmarkStart w:id="6" w:name="_Toc391366292"/>
      <w:bookmarkStart w:id="7" w:name="_Toc391366416"/>
      <w:bookmarkStart w:id="8" w:name="_Toc391366507"/>
      <w:bookmarkStart w:id="9" w:name="_Toc391366630"/>
      <w:bookmarkStart w:id="10" w:name="_Toc513586863"/>
      <w:r w:rsidRPr="005D61B5">
        <w:rPr>
          <w:lang w:val="en-US"/>
        </w:rPr>
        <w:t>Features</w:t>
      </w:r>
      <w:bookmarkEnd w:id="10"/>
    </w:p>
    <w:p w14:paraId="2EE4D4A2" w14:textId="01B55E9E" w:rsidR="008010AC" w:rsidRDefault="000C04D6" w:rsidP="008010AC">
      <w:pPr>
        <w:rPr>
          <w:lang w:val="en-US"/>
        </w:rPr>
      </w:pPr>
      <w:r>
        <w:rPr>
          <w:lang w:val="en-US"/>
        </w:rPr>
        <w:t>ASMO currently has the following features:</w:t>
      </w:r>
    </w:p>
    <w:p w14:paraId="126C1996" w14:textId="6B268FE2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Driving</w:t>
      </w:r>
    </w:p>
    <w:p w14:paraId="416AC325" w14:textId="542DA999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Web</w:t>
      </w:r>
      <w:r w:rsidR="00AD0AF0">
        <w:rPr>
          <w:lang w:val="en-US"/>
        </w:rPr>
        <w:t xml:space="preserve"> </w:t>
      </w:r>
      <w:r>
        <w:rPr>
          <w:lang w:val="en-US"/>
        </w:rPr>
        <w:t>interface</w:t>
      </w:r>
    </w:p>
    <w:p w14:paraId="2899B396" w14:textId="65B14EC3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HTTP API</w:t>
      </w:r>
    </w:p>
    <w:p w14:paraId="6F5FAF2B" w14:textId="60AAF0B9" w:rsidR="003C465A" w:rsidRPr="000C04D6" w:rsidRDefault="003C465A" w:rsidP="000C04D6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Camera Stream</w:t>
      </w:r>
    </w:p>
    <w:p w14:paraId="6F0288D3" w14:textId="77777777" w:rsidR="008227FE" w:rsidRPr="005D61B5" w:rsidRDefault="00B71AFF" w:rsidP="00754B80">
      <w:pPr>
        <w:pStyle w:val="berschrift1"/>
        <w:rPr>
          <w:lang w:val="en-US"/>
        </w:rPr>
      </w:pPr>
      <w:bookmarkStart w:id="11" w:name="_Toc513586864"/>
      <w:bookmarkEnd w:id="6"/>
      <w:bookmarkEnd w:id="7"/>
      <w:bookmarkEnd w:id="8"/>
      <w:bookmarkEnd w:id="9"/>
      <w:r w:rsidRPr="005D61B5">
        <w:rPr>
          <w:lang w:val="en-US"/>
        </w:rPr>
        <w:lastRenderedPageBreak/>
        <w:t>Hardware</w:t>
      </w:r>
      <w:bookmarkEnd w:id="11"/>
    </w:p>
    <w:p w14:paraId="35C0105F" w14:textId="09DDF045" w:rsidR="00A47B15" w:rsidRPr="00492DA2" w:rsidRDefault="00B71AFF" w:rsidP="00492DA2">
      <w:pPr>
        <w:pStyle w:val="berschrift2"/>
        <w:rPr>
          <w:lang w:val="en-US"/>
        </w:rPr>
      </w:pPr>
      <w:bookmarkStart w:id="12" w:name="_Toc513586865"/>
      <w:r w:rsidRPr="005D61B5">
        <w:rPr>
          <w:lang w:val="en-US"/>
        </w:rPr>
        <w:t>Raspberry Pi</w:t>
      </w:r>
      <w:bookmarkEnd w:id="12"/>
    </w:p>
    <w:p w14:paraId="2505F94F" w14:textId="3E1C22B5" w:rsidR="0026180E" w:rsidRDefault="0026180E" w:rsidP="00492DA2">
      <w:pPr>
        <w:rPr>
          <w:lang w:val="en-US"/>
        </w:rPr>
      </w:pPr>
      <w:r>
        <w:rPr>
          <w:lang w:val="en-US"/>
        </w:rPr>
        <w:t>In order to control ASMO,</w:t>
      </w:r>
      <w:r w:rsidR="00151749">
        <w:rPr>
          <w:lang w:val="en-US"/>
        </w:rPr>
        <w:t xml:space="preserve"> a </w:t>
      </w:r>
      <w:r>
        <w:rPr>
          <w:lang w:val="en-US"/>
        </w:rPr>
        <w:t>Raspberry Pi</w:t>
      </w:r>
      <w:r w:rsidR="00151749">
        <w:rPr>
          <w:lang w:val="en-US"/>
        </w:rPr>
        <w:t xml:space="preserve"> is being used</w:t>
      </w:r>
      <w:r>
        <w:rPr>
          <w:lang w:val="en-US"/>
        </w:rPr>
        <w:t xml:space="preserve">. Raspberry Pi is an open source </w:t>
      </w:r>
      <w:r w:rsidR="00354856">
        <w:rPr>
          <w:lang w:val="en-US"/>
        </w:rPr>
        <w:t xml:space="preserve">computer </w:t>
      </w:r>
      <w:r w:rsidR="00AB1D5D">
        <w:rPr>
          <w:lang w:val="en-US"/>
        </w:rPr>
        <w:t xml:space="preserve">which is commonly used in IoT Applications. A Raspberry Pi can run a number of operating systems, of which Raspbian is the one </w:t>
      </w:r>
      <w:r w:rsidR="007A1298">
        <w:rPr>
          <w:lang w:val="en-US"/>
        </w:rPr>
        <w:t>officially supported by the Raspberry Pi Foundation.</w:t>
      </w:r>
    </w:p>
    <w:p w14:paraId="0EB4F39C" w14:textId="52D9D6BC" w:rsidR="00B71AFF" w:rsidRPr="005D61B5" w:rsidRDefault="00B71AFF" w:rsidP="00B71AFF">
      <w:pPr>
        <w:pStyle w:val="berschrift2"/>
        <w:rPr>
          <w:lang w:val="en-US"/>
        </w:rPr>
      </w:pPr>
      <w:bookmarkStart w:id="13" w:name="_Toc513586866"/>
      <w:r w:rsidRPr="005D61B5">
        <w:rPr>
          <w:lang w:val="en-US"/>
        </w:rPr>
        <w:t>Sensors</w:t>
      </w:r>
      <w:bookmarkEnd w:id="13"/>
    </w:p>
    <w:p w14:paraId="2EA51749" w14:textId="4AFEA22A" w:rsidR="00233B1D" w:rsidRDefault="005A54D7" w:rsidP="005A54D7">
      <w:pPr>
        <w:rPr>
          <w:lang w:val="en-US"/>
        </w:rPr>
      </w:pPr>
      <w:r w:rsidRPr="005D61B5">
        <w:rPr>
          <w:lang w:val="en-US"/>
        </w:rPr>
        <w:t>In order</w:t>
      </w:r>
      <w:r w:rsidR="005D61B5" w:rsidRPr="005D61B5">
        <w:rPr>
          <w:lang w:val="en-US"/>
        </w:rPr>
        <w:t xml:space="preserve"> to </w:t>
      </w:r>
      <w:r w:rsidR="005D61B5">
        <w:rPr>
          <w:lang w:val="en-US"/>
        </w:rPr>
        <w:t xml:space="preserve">get a starting set of sensors which </w:t>
      </w:r>
      <w:r w:rsidR="00024AAC">
        <w:rPr>
          <w:lang w:val="en-US"/>
        </w:rPr>
        <w:t xml:space="preserve">allow flexibility in the features ASMO has, a kit of 37 Sensors has been ordered from </w:t>
      </w:r>
      <w:proofErr w:type="spellStart"/>
      <w:r w:rsidR="00024AAC">
        <w:rPr>
          <w:lang w:val="en-US"/>
        </w:rPr>
        <w:t>Sunfounder</w:t>
      </w:r>
      <w:proofErr w:type="spellEnd"/>
      <w:r w:rsidR="00024AAC">
        <w:rPr>
          <w:lang w:val="en-US"/>
        </w:rPr>
        <w:t xml:space="preserve">. Documentation of this kit can be found </w:t>
      </w:r>
      <w:r w:rsidR="00233B1D">
        <w:rPr>
          <w:lang w:val="en-US"/>
        </w:rPr>
        <w:t>in the file “</w:t>
      </w:r>
      <w:r w:rsidR="00233B1D" w:rsidRPr="00233B1D">
        <w:rPr>
          <w:lang w:val="en-US"/>
        </w:rPr>
        <w:t xml:space="preserve">Sensor kit V1.0 for </w:t>
      </w:r>
      <w:proofErr w:type="spellStart"/>
      <w:r w:rsidR="00233B1D" w:rsidRPr="00233B1D">
        <w:rPr>
          <w:lang w:val="en-US"/>
        </w:rPr>
        <w:t>Rpi</w:t>
      </w:r>
      <w:proofErr w:type="spellEnd"/>
      <w:r w:rsidR="00233B1D" w:rsidRPr="00233B1D">
        <w:rPr>
          <w:lang w:val="en-US"/>
        </w:rPr>
        <w:t xml:space="preserve"> B+.pdf</w:t>
      </w:r>
      <w:r w:rsidR="00233B1D">
        <w:rPr>
          <w:lang w:val="en-US"/>
        </w:rPr>
        <w:t>”.</w:t>
      </w:r>
    </w:p>
    <w:p w14:paraId="25A00E02" w14:textId="4370A302" w:rsidR="00233B1D" w:rsidRDefault="00233B1D" w:rsidP="005A54D7">
      <w:pPr>
        <w:rPr>
          <w:lang w:val="en-US"/>
        </w:rPr>
      </w:pPr>
      <w:r>
        <w:rPr>
          <w:lang w:val="en-US"/>
        </w:rPr>
        <w:t xml:space="preserve">Out of these </w:t>
      </w:r>
      <w:r w:rsidR="00941377">
        <w:rPr>
          <w:lang w:val="en-US"/>
        </w:rPr>
        <w:t>Sensors, the following are being used: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737"/>
        <w:gridCol w:w="2737"/>
        <w:gridCol w:w="2737"/>
      </w:tblGrid>
      <w:tr w:rsidR="009D6383" w14:paraId="56B8C29C" w14:textId="77777777" w:rsidTr="00BC2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1B83133" w14:textId="089FB374" w:rsidR="009D6383" w:rsidRDefault="009D6383" w:rsidP="005A54D7">
            <w:pPr>
              <w:rPr>
                <w:lang w:val="en-US"/>
              </w:rPr>
            </w:pPr>
            <w:r>
              <w:rPr>
                <w:lang w:val="en-US"/>
              </w:rPr>
              <w:t>Sensor</w:t>
            </w:r>
          </w:p>
        </w:tc>
        <w:tc>
          <w:tcPr>
            <w:tcW w:w="2737" w:type="dxa"/>
          </w:tcPr>
          <w:p w14:paraId="524443DF" w14:textId="4CF2ED8A" w:rsidR="009D6383" w:rsidRDefault="009D6383" w:rsidP="005A5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37" w:type="dxa"/>
          </w:tcPr>
          <w:p w14:paraId="1FECB3C1" w14:textId="6E8152B5" w:rsidR="009D6383" w:rsidRDefault="009D6383" w:rsidP="005A5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9D6383" w:rsidRPr="006E4FA4" w14:paraId="2D75B4FB" w14:textId="77777777" w:rsidTr="00BC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090ED02A" w14:textId="6650FA62" w:rsidR="009D6383" w:rsidRDefault="00BC23FB" w:rsidP="005A54D7">
            <w:pPr>
              <w:rPr>
                <w:lang w:val="en-US"/>
              </w:rPr>
            </w:pPr>
            <w:r>
              <w:rPr>
                <w:lang w:val="en-US"/>
              </w:rPr>
              <w:t>KY-015 Temperature and Humidity</w:t>
            </w:r>
          </w:p>
        </w:tc>
        <w:tc>
          <w:tcPr>
            <w:tcW w:w="2737" w:type="dxa"/>
          </w:tcPr>
          <w:p w14:paraId="1854878B" w14:textId="05D787BB" w:rsidR="009D6383" w:rsidRDefault="00BC23FB" w:rsidP="005A5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Getting environmental data (temperature and humidity)</w:t>
            </w:r>
          </w:p>
        </w:tc>
        <w:tc>
          <w:tcPr>
            <w:tcW w:w="2737" w:type="dxa"/>
          </w:tcPr>
          <w:p w14:paraId="7DE0A061" w14:textId="7FE06E23" w:rsidR="009D6383" w:rsidRDefault="00B32338" w:rsidP="004A56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VCC: 3.3V</w:t>
            </w:r>
            <w:r w:rsidR="004A561F">
              <w:rPr>
                <w:lang w:val="en-US"/>
              </w:rPr>
              <w:br/>
            </w:r>
            <w:r w:rsidR="005D2EFF">
              <w:rPr>
                <w:lang w:val="en-US"/>
              </w:rPr>
              <w:t>SIGNAL: GPIO4</w:t>
            </w:r>
          </w:p>
        </w:tc>
      </w:tr>
      <w:tr w:rsidR="009D6383" w:rsidRPr="00AE580A" w14:paraId="133DF9FC" w14:textId="77777777" w:rsidTr="00BC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17ACD1E2" w14:textId="0B5F4360" w:rsidR="009D6383" w:rsidRDefault="00BC23FB" w:rsidP="005A54D7">
            <w:pPr>
              <w:rPr>
                <w:lang w:val="en-US"/>
              </w:rPr>
            </w:pPr>
            <w:r>
              <w:rPr>
                <w:lang w:val="en-US"/>
              </w:rPr>
              <w:t>HC-SR04 Ultrasonic range Sensor</w:t>
            </w:r>
          </w:p>
        </w:tc>
        <w:tc>
          <w:tcPr>
            <w:tcW w:w="2737" w:type="dxa"/>
          </w:tcPr>
          <w:p w14:paraId="5BFC96A1" w14:textId="6EB335F8" w:rsidR="009D6383" w:rsidRDefault="000A0416" w:rsidP="005A5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Getting the distance that is free in front of ASMO. Used for obstacle detection</w:t>
            </w:r>
          </w:p>
        </w:tc>
        <w:tc>
          <w:tcPr>
            <w:tcW w:w="2737" w:type="dxa"/>
          </w:tcPr>
          <w:p w14:paraId="042B7BEE" w14:textId="548B7278" w:rsidR="00B32338" w:rsidRPr="004A561F" w:rsidRDefault="00B32338" w:rsidP="004A56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A561F">
              <w:rPr>
                <w:lang w:val="en-US"/>
              </w:rPr>
              <w:t>VCC: 5V</w:t>
            </w:r>
            <w:r w:rsidRPr="004A561F">
              <w:rPr>
                <w:lang w:val="en-US"/>
              </w:rPr>
              <w:br/>
              <w:t>TRIG: GPIO</w:t>
            </w:r>
            <w:r w:rsidR="004A561F" w:rsidRPr="004A561F">
              <w:rPr>
                <w:lang w:val="en-US"/>
              </w:rPr>
              <w:t>21</w:t>
            </w:r>
            <w:r w:rsidR="004A561F" w:rsidRPr="004A561F">
              <w:rPr>
                <w:lang w:val="en-US"/>
              </w:rPr>
              <w:br/>
              <w:t>ECHO</w:t>
            </w:r>
            <w:r w:rsidR="004A561F">
              <w:rPr>
                <w:lang w:val="en-US"/>
              </w:rPr>
              <w:t>: GPIO20</w:t>
            </w:r>
          </w:p>
        </w:tc>
      </w:tr>
      <w:tr w:rsidR="009322A0" w14:paraId="330CA076" w14:textId="77777777" w:rsidTr="00BC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0313C0A" w14:textId="2303E2A4" w:rsidR="009322A0" w:rsidRDefault="009322A0" w:rsidP="005A54D7">
            <w:pPr>
              <w:rPr>
                <w:lang w:val="en-US"/>
              </w:rPr>
            </w:pPr>
            <w:r>
              <w:rPr>
                <w:lang w:val="en-US"/>
              </w:rPr>
              <w:t>Raspberry pi camera</w:t>
            </w:r>
          </w:p>
        </w:tc>
        <w:tc>
          <w:tcPr>
            <w:tcW w:w="2737" w:type="dxa"/>
          </w:tcPr>
          <w:p w14:paraId="3BD9300A" w14:textId="547C4D5D" w:rsidR="009322A0" w:rsidRDefault="005D2EFF" w:rsidP="005A5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Enable ASMO to see</w:t>
            </w:r>
          </w:p>
        </w:tc>
        <w:tc>
          <w:tcPr>
            <w:tcW w:w="2737" w:type="dxa"/>
          </w:tcPr>
          <w:p w14:paraId="1614B266" w14:textId="36DC6B25" w:rsidR="009322A0" w:rsidRDefault="005D2EFF" w:rsidP="00FC042D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Camera slot</w:t>
            </w:r>
          </w:p>
        </w:tc>
      </w:tr>
    </w:tbl>
    <w:p w14:paraId="532A5EC3" w14:textId="20530469" w:rsidR="00941377" w:rsidRDefault="00FC042D" w:rsidP="00883329">
      <w:pPr>
        <w:pStyle w:val="Beschriftung"/>
        <w:rPr>
          <w:lang w:val="en-US"/>
        </w:rPr>
      </w:pPr>
      <w:bookmarkStart w:id="14" w:name="_Toc513586909"/>
      <w:r>
        <w:t xml:space="preserve">Table </w:t>
      </w:r>
      <w:fldSimple w:instr=" SEQ Table \* ARABIC ">
        <w:r w:rsidR="001C4D00">
          <w:rPr>
            <w:noProof/>
          </w:rPr>
          <w:t>1</w:t>
        </w:r>
      </w:fldSimple>
      <w:r>
        <w:t xml:space="preserve"> - Sensors</w:t>
      </w:r>
      <w:bookmarkEnd w:id="14"/>
    </w:p>
    <w:p w14:paraId="298EE4F3" w14:textId="7CC94D98" w:rsidR="005D2EFF" w:rsidRDefault="005D2EFF" w:rsidP="005A54D7">
      <w:pPr>
        <w:rPr>
          <w:lang w:val="en-US"/>
        </w:rPr>
      </w:pPr>
    </w:p>
    <w:p w14:paraId="51B2AB85" w14:textId="77777777" w:rsidR="005D2EFF" w:rsidRPr="005D61B5" w:rsidRDefault="005D2EFF" w:rsidP="005A54D7">
      <w:pPr>
        <w:rPr>
          <w:lang w:val="en-US"/>
        </w:rPr>
      </w:pPr>
    </w:p>
    <w:p w14:paraId="4EF256BA" w14:textId="1FEF1FF1" w:rsidR="00B71AFF" w:rsidRDefault="00B71AFF" w:rsidP="00B71AFF">
      <w:pPr>
        <w:pStyle w:val="berschrift2"/>
        <w:rPr>
          <w:lang w:val="en-US"/>
        </w:rPr>
      </w:pPr>
      <w:bookmarkStart w:id="15" w:name="_Toc513586867"/>
      <w:r w:rsidRPr="005D61B5">
        <w:rPr>
          <w:lang w:val="en-US"/>
        </w:rPr>
        <w:lastRenderedPageBreak/>
        <w:t>Act</w:t>
      </w:r>
      <w:r w:rsidR="00104563">
        <w:rPr>
          <w:lang w:val="en-US"/>
        </w:rPr>
        <w:t>uator</w:t>
      </w:r>
      <w:r w:rsidRPr="005D61B5">
        <w:rPr>
          <w:lang w:val="en-US"/>
        </w:rPr>
        <w:t>s</w:t>
      </w:r>
      <w:bookmarkEnd w:id="15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737"/>
        <w:gridCol w:w="2737"/>
        <w:gridCol w:w="2737"/>
      </w:tblGrid>
      <w:tr w:rsidR="00272D9E" w14:paraId="36FF17A1" w14:textId="77777777" w:rsidTr="00CD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D2FFA38" w14:textId="593A22BF" w:rsidR="00272D9E" w:rsidRDefault="00272D9E" w:rsidP="00CD0CFB">
            <w:pPr>
              <w:rPr>
                <w:lang w:val="en-US"/>
              </w:rPr>
            </w:pPr>
            <w:r>
              <w:rPr>
                <w:lang w:val="en-US"/>
              </w:rPr>
              <w:t>Act</w:t>
            </w:r>
            <w:r w:rsidR="00104563">
              <w:rPr>
                <w:lang w:val="en-US"/>
              </w:rPr>
              <w:t>uator</w:t>
            </w:r>
          </w:p>
        </w:tc>
        <w:tc>
          <w:tcPr>
            <w:tcW w:w="2737" w:type="dxa"/>
          </w:tcPr>
          <w:p w14:paraId="449F216B" w14:textId="77777777" w:rsidR="00272D9E" w:rsidRDefault="00272D9E" w:rsidP="00CD0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37" w:type="dxa"/>
          </w:tcPr>
          <w:p w14:paraId="27D1CF01" w14:textId="77777777" w:rsidR="00272D9E" w:rsidRDefault="00272D9E" w:rsidP="00CD0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272D9E" w:rsidRPr="006E4FA4" w14:paraId="0D94503C" w14:textId="77777777" w:rsidTr="00CD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733A5327" w14:textId="2713F891" w:rsidR="00272D9E" w:rsidRDefault="00EB497B" w:rsidP="00CD0CF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PiBorg</w:t>
            </w:r>
            <w:proofErr w:type="spellEnd"/>
            <w:r>
              <w:rPr>
                <w:lang w:val="en-US"/>
              </w:rPr>
              <w:t xml:space="preserve"> Reverse Dual 5A Motor Controller</w:t>
            </w:r>
          </w:p>
        </w:tc>
        <w:tc>
          <w:tcPr>
            <w:tcW w:w="2737" w:type="dxa"/>
          </w:tcPr>
          <w:p w14:paraId="1F94ECF1" w14:textId="43936653" w:rsidR="00272D9E" w:rsidRDefault="005D2EFF" w:rsidP="00CD0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Controlling the motors</w:t>
            </w:r>
            <w:r w:rsidR="00CE7943">
              <w:rPr>
                <w:lang w:val="en-US"/>
              </w:rPr>
              <w:t xml:space="preserve"> in order to enable ASMO to move around.</w:t>
            </w:r>
          </w:p>
        </w:tc>
        <w:tc>
          <w:tcPr>
            <w:tcW w:w="2737" w:type="dxa"/>
          </w:tcPr>
          <w:p w14:paraId="2F529113" w14:textId="21ED23EE" w:rsidR="00272D9E" w:rsidRDefault="004C4EBC" w:rsidP="00265E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</w:t>
            </w:r>
          </w:p>
        </w:tc>
      </w:tr>
      <w:tr w:rsidR="00272D9E" w:rsidRPr="00AE580A" w14:paraId="33ADC56F" w14:textId="77777777" w:rsidTr="00CD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0DD6C878" w14:textId="6CCD82AE" w:rsidR="00272D9E" w:rsidRDefault="00DC495C" w:rsidP="00CD0CFB">
            <w:pPr>
              <w:rPr>
                <w:lang w:val="en-US"/>
              </w:rPr>
            </w:pPr>
            <w:r>
              <w:rPr>
                <w:lang w:val="en-US"/>
              </w:rPr>
              <w:t>KY-009 RGB Full Color LED SMD Module</w:t>
            </w:r>
          </w:p>
        </w:tc>
        <w:tc>
          <w:tcPr>
            <w:tcW w:w="2737" w:type="dxa"/>
          </w:tcPr>
          <w:p w14:paraId="03D55FB1" w14:textId="227D0DC8" w:rsidR="00272D9E" w:rsidRDefault="00752F7B" w:rsidP="00CD0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Indicating the status of ASMO</w:t>
            </w:r>
          </w:p>
        </w:tc>
        <w:tc>
          <w:tcPr>
            <w:tcW w:w="2737" w:type="dxa"/>
          </w:tcPr>
          <w:p w14:paraId="2BC4B057" w14:textId="7A4B3224" w:rsidR="00272D9E" w:rsidRDefault="00752F7B" w:rsidP="00FC042D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R:</w:t>
            </w:r>
            <w:r w:rsidR="00265E32">
              <w:rPr>
                <w:lang w:val="en-US"/>
              </w:rPr>
              <w:t xml:space="preserve"> GPIO19</w:t>
            </w:r>
            <w:r>
              <w:rPr>
                <w:lang w:val="en-US"/>
              </w:rPr>
              <w:br/>
              <w:t>B:</w:t>
            </w:r>
            <w:r w:rsidR="00265E32">
              <w:rPr>
                <w:lang w:val="en-US"/>
              </w:rPr>
              <w:t xml:space="preserve"> GPIO13</w:t>
            </w:r>
            <w:r>
              <w:rPr>
                <w:lang w:val="en-US"/>
              </w:rPr>
              <w:br/>
              <w:t>G:</w:t>
            </w:r>
            <w:r w:rsidR="00265E32">
              <w:rPr>
                <w:lang w:val="en-US"/>
              </w:rPr>
              <w:t xml:space="preserve"> GPIO26</w:t>
            </w:r>
          </w:p>
        </w:tc>
      </w:tr>
    </w:tbl>
    <w:p w14:paraId="3020DF96" w14:textId="428AE35E" w:rsidR="00B74B85" w:rsidRPr="00B74B85" w:rsidRDefault="00FC042D" w:rsidP="00883329">
      <w:pPr>
        <w:pStyle w:val="Beschriftung"/>
        <w:rPr>
          <w:lang w:val="en-US"/>
        </w:rPr>
      </w:pPr>
      <w:bookmarkStart w:id="16" w:name="_Toc513586910"/>
      <w:r>
        <w:t xml:space="preserve">Table </w:t>
      </w:r>
      <w:fldSimple w:instr=" SEQ Table \* ARABIC ">
        <w:r w:rsidR="001C4D00">
          <w:rPr>
            <w:noProof/>
          </w:rPr>
          <w:t>2</w:t>
        </w:r>
      </w:fldSimple>
      <w:r>
        <w:t xml:space="preserve"> - </w:t>
      </w:r>
      <w:proofErr w:type="spellStart"/>
      <w:r>
        <w:t>Actuators</w:t>
      </w:r>
      <w:bookmarkEnd w:id="16"/>
      <w:proofErr w:type="spellEnd"/>
    </w:p>
    <w:p w14:paraId="41F5FA1B" w14:textId="3B16215E" w:rsidR="00B71AFF" w:rsidRDefault="00B71AFF" w:rsidP="00B71AFF">
      <w:pPr>
        <w:pStyle w:val="berschrift2"/>
        <w:rPr>
          <w:lang w:val="en-US"/>
        </w:rPr>
      </w:pPr>
      <w:bookmarkStart w:id="17" w:name="_Toc513586868"/>
      <w:r w:rsidRPr="005D61B5">
        <w:rPr>
          <w:lang w:val="en-US"/>
        </w:rPr>
        <w:t>Wiring</w:t>
      </w:r>
      <w:bookmarkEnd w:id="17"/>
    </w:p>
    <w:p w14:paraId="5B0AF30E" w14:textId="01944B47" w:rsidR="00052E2F" w:rsidRPr="00052E2F" w:rsidRDefault="00052E2F" w:rsidP="00052E2F">
      <w:pPr>
        <w:rPr>
          <w:lang w:val="en-US"/>
        </w:rPr>
      </w:pPr>
      <w:r>
        <w:rPr>
          <w:lang w:val="en-US"/>
        </w:rPr>
        <w:t xml:space="preserve">The wiring diagram was created using fritzing, which is an open source </w:t>
      </w:r>
      <w:r w:rsidR="00313140">
        <w:rPr>
          <w:lang w:val="en-US"/>
        </w:rPr>
        <w:t xml:space="preserve">software for hardware documentation </w:t>
      </w:r>
      <w:sdt>
        <w:sdtPr>
          <w:rPr>
            <w:lang w:val="en-US"/>
          </w:rPr>
          <w:alias w:val="Don’t edit this field."/>
          <w:tag w:val="CitaviPlaceholder#fac8c58c-c996-4c57-8eeb-c5f9a2161a69"/>
          <w:id w:val="-436146670"/>
          <w:placeholder>
            <w:docPart w:val="DefaultPlaceholder_-1854013440"/>
          </w:placeholder>
        </w:sdtPr>
        <w:sdtEndPr/>
        <w:sdtContent>
          <w:r w:rsidR="0036581B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NDVlZmVkNDAtNTExNi00YWYxLWFlOTAtMmNjOGZmNmRjNzUwIiwiUmFuZ2VMZW5ndGgiOjEwLCJSZWZlcmVuY2VJZCI6Ijg2ZmM4OGU5LWEzNTMtNDI1Yi04MjdmLTMwNjg0ZTI0MmNlZi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}</w:instrText>
          </w:r>
          <w:r w:rsidR="0036581B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(Fritzing)</w:t>
          </w:r>
          <w:r w:rsidR="0036581B">
            <w:rPr>
              <w:lang w:val="en-US"/>
            </w:rPr>
            <w:fldChar w:fldCharType="end"/>
          </w:r>
        </w:sdtContent>
      </w:sdt>
      <w:r w:rsidR="0036581B">
        <w:rPr>
          <w:lang w:val="en-US"/>
        </w:rPr>
        <w:t xml:space="preserve">. It can be </w:t>
      </w:r>
      <w:r w:rsidR="00705B95">
        <w:rPr>
          <w:lang w:val="en-US"/>
        </w:rPr>
        <w:t xml:space="preserve">accessed and </w:t>
      </w:r>
      <w:proofErr w:type="spellStart"/>
      <w:r w:rsidR="00705B95">
        <w:rPr>
          <w:lang w:val="en-US"/>
        </w:rPr>
        <w:t>editied</w:t>
      </w:r>
      <w:proofErr w:type="spellEnd"/>
      <w:r w:rsidR="00705B95">
        <w:rPr>
          <w:lang w:val="en-US"/>
        </w:rPr>
        <w:t xml:space="preserve"> using </w:t>
      </w:r>
      <w:r w:rsidR="0036581B">
        <w:rPr>
          <w:lang w:val="en-US"/>
        </w:rPr>
        <w:t>the file “</w:t>
      </w:r>
      <w:proofErr w:type="spellStart"/>
      <w:r w:rsidR="0036581B">
        <w:rPr>
          <w:lang w:val="en-US"/>
        </w:rPr>
        <w:t>ASMO_wiring.fzz</w:t>
      </w:r>
      <w:proofErr w:type="spellEnd"/>
      <w:r w:rsidR="0036581B">
        <w:rPr>
          <w:lang w:val="en-US"/>
        </w:rPr>
        <w:t>”</w:t>
      </w:r>
      <w:r w:rsidR="00705B95">
        <w:rPr>
          <w:lang w:val="en-US"/>
        </w:rPr>
        <w:t xml:space="preserve">. </w:t>
      </w:r>
    </w:p>
    <w:p w14:paraId="00C05AD5" w14:textId="77777777" w:rsidR="00883329" w:rsidRDefault="00D91215" w:rsidP="0088332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6A3E471" wp14:editId="38623033">
            <wp:extent cx="5213350" cy="4951730"/>
            <wp:effectExtent l="0" t="0" r="635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8D2D" w14:textId="3040A000" w:rsidR="00EB047F" w:rsidRPr="007204AF" w:rsidRDefault="00883329" w:rsidP="007204AF">
      <w:pPr>
        <w:pStyle w:val="Beschriftung"/>
      </w:pPr>
      <w:bookmarkStart w:id="18" w:name="_Toc513586899"/>
      <w:r>
        <w:t xml:space="preserve">Figure </w:t>
      </w:r>
      <w:fldSimple w:instr=" SEQ Figure \* ARABIC ">
        <w:r w:rsidR="001C4D00">
          <w:rPr>
            <w:noProof/>
          </w:rPr>
          <w:t>1</w:t>
        </w:r>
      </w:fldSimple>
      <w:r>
        <w:t xml:space="preserve"> - </w:t>
      </w:r>
      <w:proofErr w:type="spellStart"/>
      <w:r>
        <w:t>Wiring</w:t>
      </w:r>
      <w:proofErr w:type="spellEnd"/>
      <w:r>
        <w:t xml:space="preserve"> </w:t>
      </w:r>
      <w:proofErr w:type="spellStart"/>
      <w:r>
        <w:t>diagram</w:t>
      </w:r>
      <w:bookmarkEnd w:id="18"/>
      <w:proofErr w:type="spellEnd"/>
    </w:p>
    <w:p w14:paraId="1488C42A" w14:textId="77777777" w:rsidR="00D44A98" w:rsidRPr="005D61B5" w:rsidRDefault="00B71AFF" w:rsidP="00754B80">
      <w:pPr>
        <w:pStyle w:val="berschrift1"/>
        <w:rPr>
          <w:lang w:val="en-US"/>
        </w:rPr>
      </w:pPr>
      <w:bookmarkStart w:id="19" w:name="_Toc513586869"/>
      <w:r w:rsidRPr="005D61B5">
        <w:rPr>
          <w:lang w:val="en-US"/>
        </w:rPr>
        <w:lastRenderedPageBreak/>
        <w:t>Software</w:t>
      </w:r>
      <w:bookmarkEnd w:id="19"/>
    </w:p>
    <w:p w14:paraId="178B5FF4" w14:textId="278EAB0A" w:rsidR="00B71AFF" w:rsidRDefault="00B71AFF" w:rsidP="00B71AFF">
      <w:pPr>
        <w:pStyle w:val="berschrift2"/>
        <w:rPr>
          <w:lang w:val="en-US"/>
        </w:rPr>
      </w:pPr>
      <w:bookmarkStart w:id="20" w:name="_Toc513586870"/>
      <w:r w:rsidRPr="005D61B5">
        <w:rPr>
          <w:lang w:val="en-US"/>
        </w:rPr>
        <w:t>Raspbian</w:t>
      </w:r>
      <w:bookmarkEnd w:id="20"/>
    </w:p>
    <w:p w14:paraId="77B3A8E7" w14:textId="01E03233" w:rsidR="00807152" w:rsidRDefault="00807152" w:rsidP="00807152">
      <w:pPr>
        <w:rPr>
          <w:lang w:val="en-US"/>
        </w:rPr>
      </w:pPr>
      <w:r>
        <w:rPr>
          <w:lang w:val="en-US"/>
        </w:rPr>
        <w:t xml:space="preserve">The Software developed for ASMO is running on Raspbian. Raspbian is a Linux distribution based on </w:t>
      </w:r>
      <w:r w:rsidR="001537B8">
        <w:rPr>
          <w:lang w:val="en-US"/>
        </w:rPr>
        <w:t>Debian</w:t>
      </w:r>
      <w:r w:rsidR="00994871">
        <w:rPr>
          <w:lang w:val="en-US"/>
        </w:rPr>
        <w:t xml:space="preserve">. It is an operating system for the raspberry pi and is officially supported by the raspberry pi foundation. </w:t>
      </w:r>
      <w:sdt>
        <w:sdtPr>
          <w:rPr>
            <w:lang w:val="en-US"/>
          </w:rPr>
          <w:alias w:val="Don’t edit this field."/>
          <w:tag w:val="CitaviPlaceholder#5dbfb35d-7acc-4919-b500-9382243c9660"/>
          <w:id w:val="-857192151"/>
          <w:placeholder>
            <w:docPart w:val="DefaultPlaceholder_-1854013440"/>
          </w:placeholder>
        </w:sdtPr>
        <w:sdtEndPr/>
        <w:sdtContent>
          <w:r w:rsidR="001154EF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MTg2ZWQ2YjktNDNhNC00ZjdmLTgyYzEtMDVhZWNjMmZkNGZmIiwiUmFuZ2VMZW5ndGgiOjM2LCJSZWZlcmVuY2VJZCI6IjY4YzNkNmE5LTdlMjEtNGQxOS1hMzRkLTdmY2MxY2I5YWQ4Ni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}</w:instrText>
          </w:r>
          <w:r w:rsidR="001154EF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(Download Raspbian for Raspberry Pi)</w:t>
          </w:r>
          <w:r w:rsidR="001154EF">
            <w:rPr>
              <w:lang w:val="en-US"/>
            </w:rPr>
            <w:fldChar w:fldCharType="end"/>
          </w:r>
        </w:sdtContent>
      </w:sdt>
      <w:r w:rsidR="001154EF">
        <w:rPr>
          <w:lang w:val="en-US"/>
        </w:rPr>
        <w:t>.</w:t>
      </w:r>
    </w:p>
    <w:p w14:paraId="3D20C75F" w14:textId="217518E3" w:rsidR="001154EF" w:rsidRDefault="001154EF" w:rsidP="00807152">
      <w:pPr>
        <w:rPr>
          <w:lang w:val="en-US"/>
        </w:rPr>
      </w:pPr>
      <w:r>
        <w:rPr>
          <w:lang w:val="en-US"/>
        </w:rPr>
        <w:t xml:space="preserve">In addition to Raspbian, the following </w:t>
      </w:r>
      <w:r w:rsidR="00931CFE">
        <w:rPr>
          <w:lang w:val="en-US"/>
        </w:rPr>
        <w:t>apt packages are being used:</w:t>
      </w:r>
    </w:p>
    <w:p w14:paraId="4509264D" w14:textId="635AFB85" w:rsidR="00BE75B8" w:rsidRPr="00541025" w:rsidRDefault="00BE75B8" w:rsidP="00652D9C">
      <w:pPr>
        <w:pStyle w:val="Listenabsatz"/>
        <w:numPr>
          <w:ilvl w:val="0"/>
          <w:numId w:val="19"/>
        </w:numPr>
        <w:jc w:val="left"/>
        <w:rPr>
          <w:lang w:val="en-US"/>
        </w:rPr>
      </w:pPr>
      <w:r w:rsidRPr="00541025">
        <w:rPr>
          <w:lang w:val="en-US"/>
        </w:rPr>
        <w:t>build-essential</w:t>
      </w:r>
      <w:r w:rsidR="00541025" w:rsidRPr="00541025">
        <w:rPr>
          <w:lang w:val="en-US"/>
        </w:rPr>
        <w:t xml:space="preserve"> &amp; </w:t>
      </w:r>
      <w:r w:rsidRPr="00541025">
        <w:rPr>
          <w:lang w:val="en-US"/>
        </w:rPr>
        <w:t>python-dev</w:t>
      </w:r>
      <w:r w:rsidR="00541025" w:rsidRPr="00541025">
        <w:rPr>
          <w:lang w:val="en-US"/>
        </w:rPr>
        <w:br/>
        <w:t>Th</w:t>
      </w:r>
      <w:r w:rsidR="00541025">
        <w:rPr>
          <w:lang w:val="en-US"/>
        </w:rPr>
        <w:t xml:space="preserve">ese two packages are necessary in order to </w:t>
      </w:r>
      <w:r w:rsidR="00652D9C">
        <w:rPr>
          <w:lang w:val="en-US"/>
        </w:rPr>
        <w:t xml:space="preserve">build and install the </w:t>
      </w:r>
      <w:proofErr w:type="spellStart"/>
      <w:r w:rsidR="00652D9C">
        <w:rPr>
          <w:lang w:val="en-US"/>
        </w:rPr>
        <w:t>Adafruit_DHT</w:t>
      </w:r>
      <w:proofErr w:type="spellEnd"/>
      <w:r w:rsidR="00652D9C">
        <w:rPr>
          <w:lang w:val="en-US"/>
        </w:rPr>
        <w:t xml:space="preserve"> package.</w:t>
      </w:r>
    </w:p>
    <w:p w14:paraId="6CDD6449" w14:textId="44450FBF" w:rsidR="00BE75B8" w:rsidRPr="00652D9C" w:rsidRDefault="00BE75B8" w:rsidP="00652D9C">
      <w:pPr>
        <w:pStyle w:val="Listenabsatz"/>
        <w:numPr>
          <w:ilvl w:val="0"/>
          <w:numId w:val="19"/>
        </w:numPr>
        <w:jc w:val="left"/>
        <w:rPr>
          <w:lang w:val="en-US"/>
        </w:rPr>
      </w:pPr>
      <w:proofErr w:type="spellStart"/>
      <w:r w:rsidRPr="00652D9C">
        <w:rPr>
          <w:lang w:val="en-US"/>
        </w:rPr>
        <w:t>dnsmasq</w:t>
      </w:r>
      <w:proofErr w:type="spellEnd"/>
      <w:r w:rsidR="00541025" w:rsidRPr="00652D9C">
        <w:rPr>
          <w:lang w:val="en-US"/>
        </w:rPr>
        <w:t xml:space="preserve"> &amp; </w:t>
      </w:r>
      <w:proofErr w:type="spellStart"/>
      <w:r w:rsidRPr="00652D9C">
        <w:rPr>
          <w:lang w:val="en-US"/>
        </w:rPr>
        <w:t>hostapd</w:t>
      </w:r>
      <w:proofErr w:type="spellEnd"/>
      <w:r w:rsidR="00652D9C" w:rsidRPr="00652D9C">
        <w:rPr>
          <w:lang w:val="en-US"/>
        </w:rPr>
        <w:br/>
        <w:t>These two p</w:t>
      </w:r>
      <w:r w:rsidR="00652D9C">
        <w:rPr>
          <w:lang w:val="en-US"/>
        </w:rPr>
        <w:t xml:space="preserve">ackages are needed in order to </w:t>
      </w:r>
      <w:r w:rsidR="00EB35F8">
        <w:rPr>
          <w:lang w:val="en-US"/>
        </w:rPr>
        <w:t xml:space="preserve">activate the </w:t>
      </w:r>
      <w:proofErr w:type="spellStart"/>
      <w:r w:rsidR="00EB35F8">
        <w:rPr>
          <w:lang w:val="en-US"/>
        </w:rPr>
        <w:t>Wifi</w:t>
      </w:r>
      <w:proofErr w:type="spellEnd"/>
      <w:r w:rsidR="00EB35F8">
        <w:rPr>
          <w:lang w:val="en-US"/>
        </w:rPr>
        <w:t xml:space="preserve"> Access point.</w:t>
      </w:r>
      <w:r w:rsidR="00E860D5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65cb129d-8d37-473e-9eb3-bd7e0390135a"/>
          <w:id w:val="-217748159"/>
          <w:placeholder>
            <w:docPart w:val="DefaultPlaceholder_-1854013440"/>
          </w:placeholder>
        </w:sdtPr>
        <w:sdtEndPr/>
        <w:sdtContent>
          <w:r w:rsidR="00E860D5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OTc1YTU5NWYtNjFhMy00MGQyLThhNzQtYjlhNDlmYTBhMWZkIiwiUmFuZ2VMZW5ndGgiOjEwNSwiUmVmZXJlbmNlSWQiOiJlNzY0OGFlMC0zNTVhLTQzMTQtOWM3MS1hMmQ1MTllODQ3MTMiLCJSZWZlcmVuY2UiOnsiJGlkIjoiMyIsIkFic3RyYWN0Q29tcGxleGl0eSI6MCwiQWJzdHJhY3RTb3VyY2VUZXh0Rm9ybWF0IjowLCJBY2Nlc3NEYXRlIjoiMTUuMDMuMjAxOC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}</w:instrText>
          </w:r>
          <w:r w:rsidR="00E860D5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(Setting up a Raspberry Pi as an access point in a standalone network (NAT) - Raspberry Pi Documentation)</w:t>
          </w:r>
          <w:r w:rsidR="00E860D5">
            <w:rPr>
              <w:lang w:val="en-US"/>
            </w:rPr>
            <w:fldChar w:fldCharType="end"/>
          </w:r>
        </w:sdtContent>
      </w:sdt>
    </w:p>
    <w:p w14:paraId="37BF29AC" w14:textId="6C31D230" w:rsidR="00BE75B8" w:rsidRDefault="00D71DCA" w:rsidP="00BE75B8">
      <w:pPr>
        <w:rPr>
          <w:lang w:val="en-US"/>
        </w:rPr>
      </w:pPr>
      <w:r w:rsidRPr="00D71DCA">
        <w:rPr>
          <w:lang w:val="en-US"/>
        </w:rPr>
        <w:t>Raspbian comes with a con</w:t>
      </w:r>
      <w:r>
        <w:rPr>
          <w:lang w:val="en-US"/>
        </w:rPr>
        <w:t xml:space="preserve">figuration tool called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 xml:space="preserve">-config. The ASMO installation script </w:t>
      </w:r>
      <w:r w:rsidR="00F16EF9">
        <w:rPr>
          <w:lang w:val="en-US"/>
        </w:rPr>
        <w:t xml:space="preserve">calls this tool using different parameters in order to make </w:t>
      </w:r>
      <w:r w:rsidR="002E7B1F">
        <w:rPr>
          <w:lang w:val="en-US"/>
        </w:rPr>
        <w:t xml:space="preserve">the following </w:t>
      </w:r>
      <w:r w:rsidR="00F16EF9">
        <w:rPr>
          <w:lang w:val="en-US"/>
        </w:rPr>
        <w:t xml:space="preserve">changes to the </w:t>
      </w:r>
      <w:r w:rsidR="00AA4F02">
        <w:rPr>
          <w:lang w:val="en-US"/>
        </w:rPr>
        <w:t>raspberry pi specific configuration</w:t>
      </w:r>
      <w:r w:rsidR="00F16EF9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5bcc5688-cf11-40ee-ab3a-2b017a61f73b"/>
          <w:id w:val="-1284655235"/>
          <w:placeholder>
            <w:docPart w:val="DefaultPlaceholder_-1854013440"/>
          </w:placeholder>
        </w:sdtPr>
        <w:sdtEndPr/>
        <w:sdtContent>
          <w:r w:rsidR="00F16EF9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MWJjMzlhYmMtYTU0Zi00NThjLThhNjMtNjY4MzIwNjBiZDdiIiwiUmFuZ2VMZW5ndGgiOjU5LCJSZWZlcmVuY2VJZCI6IjdiNjRmZjExLWVjZTItNDY3OS1iNzZhLTI4NmQzMzU0NDlmZiIsIlJlZmVyZW5jZSI6eyIkaWQiOiIzIiwiQWJzdHJhY3RDb21wbGV4aXR5IjowLCJBYnN0cmFjdFNvdXJjZVRleHRGb3JtYXQiOjAsIkFjY2Vzc0RhdGUiOiIxNS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}</w:instrText>
          </w:r>
          <w:r w:rsidR="00F16EF9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raspi</w:t>
          </w:r>
          <w:proofErr w:type="spellEnd"/>
          <w:r w:rsidR="001C4D00">
            <w:rPr>
              <w:lang w:val="en-US"/>
            </w:rPr>
            <w:t>-config command line parameter - Raspberry Pi Forums)</w:t>
          </w:r>
          <w:r w:rsidR="00F16EF9">
            <w:rPr>
              <w:lang w:val="en-US"/>
            </w:rPr>
            <w:fldChar w:fldCharType="end"/>
          </w:r>
        </w:sdtContent>
      </w:sdt>
      <w:r w:rsidR="002E7B1F">
        <w:rPr>
          <w:lang w:val="en-US"/>
        </w:rPr>
        <w:t>:</w:t>
      </w:r>
    </w:p>
    <w:p w14:paraId="0776AACF" w14:textId="2A87621A" w:rsid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camera</w:t>
      </w:r>
    </w:p>
    <w:p w14:paraId="26CB36AB" w14:textId="42857702" w:rsid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i2c</w:t>
      </w:r>
    </w:p>
    <w:p w14:paraId="153355EA" w14:textId="31D9BB9B" w:rsidR="002E7B1F" w:rsidRP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disable booting into the graphical environment</w:t>
      </w:r>
    </w:p>
    <w:p w14:paraId="6E6EE63A" w14:textId="6DC38223" w:rsidR="00AA4F02" w:rsidRDefault="00195CE0" w:rsidP="00BE75B8">
      <w:pPr>
        <w:rPr>
          <w:lang w:val="en-US"/>
        </w:rPr>
      </w:pPr>
      <w:r>
        <w:rPr>
          <w:lang w:val="en-US"/>
        </w:rPr>
        <w:t>Raspbian also comes with a predefined python environment which already includes a lot of packages. In addition, the following pip packages are being used:</w:t>
      </w:r>
    </w:p>
    <w:p w14:paraId="00647061" w14:textId="03DAC470" w:rsidR="00195CE0" w:rsidRPr="00FF4181" w:rsidRDefault="00610151" w:rsidP="00EB35F8">
      <w:pPr>
        <w:pStyle w:val="Listenabsatz"/>
        <w:numPr>
          <w:ilvl w:val="0"/>
          <w:numId w:val="20"/>
        </w:numPr>
        <w:jc w:val="left"/>
        <w:rPr>
          <w:lang w:val="en-US"/>
        </w:rPr>
      </w:pPr>
      <w:r w:rsidRPr="00FF4181">
        <w:rPr>
          <w:lang w:val="en-US"/>
        </w:rPr>
        <w:t>web.py</w:t>
      </w:r>
      <w:r w:rsidR="00FF4181" w:rsidRPr="00FF4181">
        <w:rPr>
          <w:lang w:val="en-US"/>
        </w:rPr>
        <w:br/>
        <w:t xml:space="preserve">This package provides </w:t>
      </w:r>
      <w:r w:rsidR="00E42ACC">
        <w:rPr>
          <w:lang w:val="en-US"/>
        </w:rPr>
        <w:t>web server functionality</w:t>
      </w:r>
      <w:r w:rsidR="00081400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818f7d74-a628-484c-a55a-c94962a70aab"/>
          <w:id w:val="749935508"/>
          <w:placeholder>
            <w:docPart w:val="DefaultPlaceholder_-1854013440"/>
          </w:placeholder>
        </w:sdtPr>
        <w:sdtEndPr/>
        <w:sdtContent>
          <w:r w:rsidR="00081400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ZjZlMjlmZjctMGE0NS00N2JlLTgzNDMtMjUzNzY3OTBkN2I1IiwiUmFuZ2VMZW5ndGgiOjM0LCJSZWZlcmVuY2VJZCI6ImUwNDBmYmE4LTFkZDUtNDY5My04NWUwLWYzYWVmYzk2MGQxYSIsIlJlZmVyZW5jZSI6eyIkaWQiOiIzIiwiQWJzdHJhY3RDb21wbGV4aXR5IjowLCJBYnN0cmFjdFNvdXJjZVRleHRGb3JtYXQiOjAsIkFjY2Vzc0RhdGUiOiIyNi4wMy4yMDE4IiwiQXV0aG9ycyI6W10sIkNpdGF0aW9uS2V5VXBkYXRlVHlwZSI6MCwiQ29sbGFib3JhdG9ycyI6W10sIkRhdGUiOiIyOC4wMi4yMDE4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}</w:instrText>
          </w:r>
          <w:r w:rsidR="00081400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(Welcome to web.py! (web.py) 2018)</w:t>
          </w:r>
          <w:r w:rsidR="00081400">
            <w:rPr>
              <w:lang w:val="en-US"/>
            </w:rPr>
            <w:fldChar w:fldCharType="end"/>
          </w:r>
        </w:sdtContent>
      </w:sdt>
    </w:p>
    <w:p w14:paraId="1C9BC591" w14:textId="75ACF479" w:rsidR="00610151" w:rsidRDefault="00610151" w:rsidP="00EB35F8">
      <w:pPr>
        <w:pStyle w:val="Listenabsatz"/>
        <w:numPr>
          <w:ilvl w:val="0"/>
          <w:numId w:val="20"/>
        </w:numPr>
        <w:jc w:val="left"/>
        <w:rPr>
          <w:lang w:val="en-US"/>
        </w:rPr>
      </w:pPr>
      <w:proofErr w:type="spellStart"/>
      <w:r w:rsidRPr="00E42ACC">
        <w:rPr>
          <w:lang w:val="en-US"/>
        </w:rPr>
        <w:lastRenderedPageBreak/>
        <w:t>picamera</w:t>
      </w:r>
      <w:proofErr w:type="spellEnd"/>
      <w:r w:rsidR="00E42ACC" w:rsidRPr="00E42ACC">
        <w:rPr>
          <w:lang w:val="en-US"/>
        </w:rPr>
        <w:br/>
        <w:t>This package can b</w:t>
      </w:r>
      <w:r w:rsidR="00E42ACC">
        <w:rPr>
          <w:lang w:val="en-US"/>
        </w:rPr>
        <w:t xml:space="preserve">e used in order to access the raspberry pi camera from python scripts. </w:t>
      </w:r>
      <w:sdt>
        <w:sdtPr>
          <w:rPr>
            <w:lang w:val="en-US"/>
          </w:rPr>
          <w:alias w:val="Don’t edit this field."/>
          <w:tag w:val="CitaviPlaceholder#ea47b783-ae36-4ca1-91e3-45c99dd9b581"/>
          <w:id w:val="-580441258"/>
          <w:placeholder>
            <w:docPart w:val="DefaultPlaceholder_-1854013440"/>
          </w:placeholder>
        </w:sdtPr>
        <w:sdtEndPr/>
        <w:sdtContent>
          <w:r w:rsidR="00E42ACC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MGQ2ZGE4OTEtYjFkMS00YTZiLWFkY2MtOWUzM2IxMzhiZTAzIiwiUmFuZ2VMZW5ndGgiOjQ2LCJSZWZlcmVuY2VJZCI6IjFhMmYzMDY1LWNmY2YtNGJiZC1iZDg4LWZiNWIxNTNiMTIwMyIsIlJlZmVyZW5jZSI6eyIkaWQiOiIzIiwiQWJzdHJhY3RDb21wbGV4aXR5IjowLCJBYnN0cmFjdFNvdXJjZVRleHRGb3JtYXQiOjAsIkFjY2Vzc0RhdGUiOiIyM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}</w:instrText>
          </w:r>
          <w:r w:rsidR="00E42ACC">
            <w:rPr>
              <w:lang w:val="en-US"/>
            </w:rPr>
            <w:fldChar w:fldCharType="separate"/>
          </w:r>
          <w:r w:rsidR="001C4D00">
            <w:rPr>
              <w:lang w:val="en-US"/>
            </w:rPr>
            <w:t xml:space="preserve">(Python </w:t>
          </w:r>
          <w:proofErr w:type="spellStart"/>
          <w:r w:rsidR="001C4D00">
            <w:rPr>
              <w:lang w:val="en-US"/>
            </w:rPr>
            <w:t>picamera</w:t>
          </w:r>
          <w:proofErr w:type="spellEnd"/>
          <w:r w:rsidR="001C4D00">
            <w:rPr>
              <w:lang w:val="en-US"/>
            </w:rPr>
            <w:t xml:space="preserve"> - Raspberry Pi Documentation)</w:t>
          </w:r>
          <w:r w:rsidR="00E42ACC">
            <w:rPr>
              <w:lang w:val="en-US"/>
            </w:rPr>
            <w:fldChar w:fldCharType="end"/>
          </w:r>
        </w:sdtContent>
      </w:sdt>
    </w:p>
    <w:p w14:paraId="31CF0CC9" w14:textId="3AD02D40" w:rsidR="008E5F71" w:rsidRPr="008E5F71" w:rsidRDefault="00916A2A" w:rsidP="008E5F71">
      <w:pPr>
        <w:jc w:val="left"/>
        <w:rPr>
          <w:lang w:val="en-US"/>
        </w:rPr>
      </w:pPr>
      <w:r>
        <w:rPr>
          <w:lang w:val="en-US"/>
        </w:rPr>
        <w:t xml:space="preserve">Raspbian uses </w:t>
      </w:r>
      <w:proofErr w:type="spellStart"/>
      <w:r>
        <w:rPr>
          <w:lang w:val="en-US"/>
        </w:rPr>
        <w:t>systemd</w:t>
      </w:r>
      <w:proofErr w:type="spellEnd"/>
      <w:r>
        <w:rPr>
          <w:lang w:val="en-US"/>
        </w:rPr>
        <w:t xml:space="preserve"> in order to control, which software is being executed during boot. The ASMO Software is registered as a service for </w:t>
      </w:r>
      <w:proofErr w:type="spellStart"/>
      <w:r w:rsidR="007D1843">
        <w:rPr>
          <w:lang w:val="en-US"/>
        </w:rPr>
        <w:t>systemd</w:t>
      </w:r>
      <w:proofErr w:type="spellEnd"/>
      <w:r w:rsidR="007D1843">
        <w:rPr>
          <w:lang w:val="en-US"/>
        </w:rPr>
        <w:t xml:space="preserve"> following the guideline from the raspberry pi foundation </w:t>
      </w:r>
      <w:sdt>
        <w:sdtPr>
          <w:rPr>
            <w:lang w:val="en-US"/>
          </w:rPr>
          <w:alias w:val="Don’t edit this field."/>
          <w:tag w:val="CitaviPlaceholder#5ff317b4-d24e-47c0-8ab8-e92743d166f7"/>
          <w:id w:val="1788089287"/>
          <w:placeholder>
            <w:docPart w:val="DefaultPlaceholder_-1854013440"/>
          </w:placeholder>
        </w:sdtPr>
        <w:sdtEndPr/>
        <w:sdtContent>
          <w:r w:rsidR="007D1843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MDUzMjZiMjgtMDFjMy00NGQ1LWJkOGItZjMwM2JkOTU1Yjk0IiwiUmFuZ2VMZW5ndGgiOjM4LCJSZWZlcmVuY2VJZCI6IjUxMWE5ODk0LTJhMTEtNGU1Ni04Y2RhLTEwMDMxOGUyNjViZSIsIlJlZmVyZW5jZSI6eyIkaWQiOiIzIiwiQWJzdHJhY3RDb21wbGV4aXR5IjowLCJBYnN0cmFjdFNvdXJjZVRleHRGb3JtYXQiOjAsIkFjY2Vzc0RhdGUiOiIxNS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}</w:instrText>
          </w:r>
          <w:r w:rsidR="007D1843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systemd</w:t>
          </w:r>
          <w:proofErr w:type="spellEnd"/>
          <w:r w:rsidR="001C4D00">
            <w:rPr>
              <w:lang w:val="en-US"/>
            </w:rPr>
            <w:t xml:space="preserve"> - Raspberry Pi Documentation)</w:t>
          </w:r>
          <w:r w:rsidR="007D1843">
            <w:rPr>
              <w:lang w:val="en-US"/>
            </w:rPr>
            <w:fldChar w:fldCharType="end"/>
          </w:r>
        </w:sdtContent>
      </w:sdt>
    </w:p>
    <w:p w14:paraId="108285D9" w14:textId="73364ED8" w:rsidR="00B71AFF" w:rsidRDefault="00A54535" w:rsidP="00B71AFF">
      <w:pPr>
        <w:pStyle w:val="berschrift2"/>
        <w:rPr>
          <w:lang w:val="en-US"/>
        </w:rPr>
      </w:pPr>
      <w:bookmarkStart w:id="21" w:name="_Toc513586871"/>
      <w:r w:rsidRPr="005D61B5">
        <w:rPr>
          <w:lang w:val="en-US"/>
        </w:rPr>
        <w:t>ASMO Specific Software</w:t>
      </w:r>
      <w:bookmarkEnd w:id="21"/>
    </w:p>
    <w:p w14:paraId="548E3759" w14:textId="6E26B4F7" w:rsidR="00B85BD1" w:rsidRDefault="008764DE" w:rsidP="008764DE">
      <w:pPr>
        <w:rPr>
          <w:lang w:val="en-US"/>
        </w:rPr>
      </w:pPr>
      <w:r>
        <w:rPr>
          <w:lang w:val="en-US"/>
        </w:rPr>
        <w:t xml:space="preserve">The Software used for controlling ASMO is written </w:t>
      </w:r>
      <w:r w:rsidR="008204B6">
        <w:rPr>
          <w:lang w:val="en-US"/>
        </w:rPr>
        <w:t>entirely in python</w:t>
      </w:r>
      <w:r w:rsidR="003258B3">
        <w:rPr>
          <w:lang w:val="en-US"/>
        </w:rPr>
        <w:t>, which comes pre-installed with Raspbian.</w:t>
      </w:r>
    </w:p>
    <w:p w14:paraId="4029EC84" w14:textId="48F3A056" w:rsidR="00FA0B15" w:rsidRDefault="00B85BD1" w:rsidP="008764DE">
      <w:pPr>
        <w:rPr>
          <w:lang w:val="en-US"/>
        </w:rPr>
      </w:pPr>
      <w:r>
        <w:rPr>
          <w:lang w:val="en-US"/>
        </w:rPr>
        <w:t>Th</w:t>
      </w:r>
      <w:r w:rsidR="00262002">
        <w:rPr>
          <w:lang w:val="en-US"/>
        </w:rPr>
        <w:t xml:space="preserve">e </w:t>
      </w:r>
      <w:r w:rsidR="00A51DE1">
        <w:rPr>
          <w:lang w:val="en-US"/>
        </w:rPr>
        <w:t xml:space="preserve">python script which </w:t>
      </w:r>
      <w:r w:rsidR="00262002">
        <w:rPr>
          <w:lang w:val="en-US"/>
        </w:rPr>
        <w:t>start</w:t>
      </w:r>
      <w:r w:rsidR="00A51DE1">
        <w:rPr>
          <w:lang w:val="en-US"/>
        </w:rPr>
        <w:t>s</w:t>
      </w:r>
      <w:r w:rsidR="00262002">
        <w:rPr>
          <w:lang w:val="en-US"/>
        </w:rPr>
        <w:t xml:space="preserve"> the software is A</w:t>
      </w:r>
      <w:r w:rsidR="002E39B6">
        <w:rPr>
          <w:lang w:val="en-US"/>
        </w:rPr>
        <w:t>smo</w:t>
      </w:r>
      <w:r w:rsidR="00262002">
        <w:rPr>
          <w:lang w:val="en-US"/>
        </w:rPr>
        <w:t>Api.py</w:t>
      </w:r>
      <w:r w:rsidR="002E39B6">
        <w:rPr>
          <w:lang w:val="en-US"/>
        </w:rPr>
        <w:t xml:space="preserve"> which is used in order to start the webserver.</w:t>
      </w:r>
      <w:r w:rsidR="00A51DE1">
        <w:rPr>
          <w:lang w:val="en-US"/>
        </w:rPr>
        <w:t xml:space="preserve"> In addition, </w:t>
      </w:r>
      <w:proofErr w:type="spellStart"/>
      <w:r w:rsidR="00073391">
        <w:rPr>
          <w:lang w:val="en-US"/>
        </w:rPr>
        <w:t>Asmo.conf</w:t>
      </w:r>
      <w:proofErr w:type="spellEnd"/>
      <w:r w:rsidR="00073391">
        <w:rPr>
          <w:lang w:val="en-US"/>
        </w:rPr>
        <w:t xml:space="preserve"> stores configuration values needed for </w:t>
      </w:r>
      <w:proofErr w:type="spellStart"/>
      <w:r w:rsidR="00073391">
        <w:rPr>
          <w:lang w:val="en-US"/>
        </w:rPr>
        <w:t>Asmo</w:t>
      </w:r>
      <w:proofErr w:type="spellEnd"/>
      <w:r w:rsidR="00073391">
        <w:rPr>
          <w:lang w:val="en-US"/>
        </w:rPr>
        <w:t>.</w:t>
      </w:r>
      <w:r w:rsidR="00FA0B15">
        <w:rPr>
          <w:lang w:val="en-US"/>
        </w:rPr>
        <w:t xml:space="preserve"> The rest of the software is </w:t>
      </w:r>
      <w:r w:rsidR="002B6659">
        <w:rPr>
          <w:lang w:val="en-US"/>
        </w:rPr>
        <w:t>divided</w:t>
      </w:r>
      <w:r w:rsidR="00FA0B15">
        <w:rPr>
          <w:lang w:val="en-US"/>
        </w:rPr>
        <w:t xml:space="preserve"> in 4 folders:</w:t>
      </w:r>
    </w:p>
    <w:p w14:paraId="6A032A5E" w14:textId="042BC0FA" w:rsidR="00FA0B15" w:rsidRDefault="00FA0B15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controller</w:t>
      </w:r>
      <w:r>
        <w:rPr>
          <w:lang w:val="en-US"/>
        </w:rPr>
        <w:br/>
        <w:t xml:space="preserve">This folder contains </w:t>
      </w:r>
      <w:r w:rsidR="00523052">
        <w:rPr>
          <w:lang w:val="en-US"/>
        </w:rPr>
        <w:t>python files for the interaction with the sensors and actors connected to the raspberry pi.</w:t>
      </w:r>
    </w:p>
    <w:p w14:paraId="56486917" w14:textId="0BF53970" w:rsidR="00FA0B15" w:rsidRDefault="00FA0B15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routes</w:t>
      </w:r>
      <w:r w:rsidR="00523052">
        <w:rPr>
          <w:lang w:val="en-US"/>
        </w:rPr>
        <w:br/>
        <w:t xml:space="preserve">This folder contains the </w:t>
      </w:r>
      <w:r w:rsidR="00804D36">
        <w:rPr>
          <w:lang w:val="en-US"/>
        </w:rPr>
        <w:t>python files used in order to handle HTTP requests</w:t>
      </w:r>
    </w:p>
    <w:p w14:paraId="5EDA48F8" w14:textId="3239EEC5" w:rsidR="00804D36" w:rsidRPr="00804D36" w:rsidRDefault="00FA0B15" w:rsidP="00804D36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static</w:t>
      </w:r>
      <w:r w:rsidR="00804D36">
        <w:rPr>
          <w:lang w:val="en-US"/>
        </w:rPr>
        <w:br/>
        <w:t xml:space="preserve">This folder contains a set of static files. </w:t>
      </w:r>
      <w:r w:rsidR="00BA47F1">
        <w:rPr>
          <w:lang w:val="en-US"/>
        </w:rPr>
        <w:t>Web.py answers requests to the /static/ route by just returning the specified file</w:t>
      </w:r>
      <w:r w:rsidR="005B6BBC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4c293392-1c94-4ccc-8260-c3ac20028df3"/>
          <w:id w:val="803969098"/>
          <w:placeholder>
            <w:docPart w:val="DefaultPlaceholder_-1854013440"/>
          </w:placeholder>
        </w:sdtPr>
        <w:sdtEndPr/>
        <w:sdtContent>
          <w:r w:rsidR="005B6BBC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ZDBjOTI3OTQtYzMwMS00ZDUzLWI4NWMtNzMzZWQwYTU5OWE4IiwiUmFuZ2VMZW5ndGgiOjY1LCJSZWZlcmVuY2VJZCI6IjI2MTY5MjhlLTBhZmItNDg2Yi1hZTFjLWIzOTliZTA1NTJjZCIsIlJlZmVyZW5jZSI6eyIkaWQiOiIzIiwiQWJzdHJhY3RDb21wbGV4aXR5IjowLCJBYnN0cmFjdFNvdXJjZVRleHRGb3JtYXQiOjAsIkFjY2Vzc0RhdGUiOiIyNi4wMy4yMDE4IiwiQXV0aG9ycyI6W10sIkNpdGF0aW9uS2V5VXBkYXRlVHlwZSI6MCwiQ29sbGFib3JhdG9ycyI6W10sIkRhdGUiOiIyOC4wMi4yMDE4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}</w:instrText>
          </w:r>
          <w:r w:rsidR="005B6BBC">
            <w:rPr>
              <w:lang w:val="en-US"/>
            </w:rPr>
            <w:fldChar w:fldCharType="separate"/>
          </w:r>
          <w:r w:rsidR="001C4D00">
            <w:rPr>
              <w:lang w:val="en-US"/>
            </w:rPr>
            <w:t xml:space="preserve">(Serving Static Files (such as </w:t>
          </w:r>
          <w:proofErr w:type="spellStart"/>
          <w:r w:rsidR="001C4D00">
            <w:rPr>
              <w:lang w:val="en-US"/>
            </w:rPr>
            <w:t>js</w:t>
          </w:r>
          <w:proofErr w:type="spellEnd"/>
          <w:r w:rsidR="001C4D00">
            <w:rPr>
              <w:lang w:val="en-US"/>
            </w:rPr>
            <w:t xml:space="preserve">, </w:t>
          </w:r>
          <w:proofErr w:type="spellStart"/>
          <w:r w:rsidR="001C4D00">
            <w:rPr>
              <w:lang w:val="en-US"/>
            </w:rPr>
            <w:t>css</w:t>
          </w:r>
          <w:proofErr w:type="spellEnd"/>
          <w:r w:rsidR="001C4D00">
            <w:rPr>
              <w:lang w:val="en-US"/>
            </w:rPr>
            <w:t xml:space="preserve"> and images) (web.py) 2018)</w:t>
          </w:r>
          <w:r w:rsidR="005B6BBC">
            <w:rPr>
              <w:lang w:val="en-US"/>
            </w:rPr>
            <w:fldChar w:fldCharType="end"/>
          </w:r>
        </w:sdtContent>
      </w:sdt>
      <w:r w:rsidR="00BA47F1">
        <w:rPr>
          <w:lang w:val="en-US"/>
        </w:rPr>
        <w:t xml:space="preserve">. Therefore, this folder contains </w:t>
      </w:r>
      <w:r w:rsidR="008D5262">
        <w:rPr>
          <w:lang w:val="en-US"/>
        </w:rPr>
        <w:t xml:space="preserve">a copy of </w:t>
      </w:r>
      <w:r w:rsidR="0070698E">
        <w:rPr>
          <w:lang w:val="en-US"/>
        </w:rPr>
        <w:t xml:space="preserve">bootstrap and </w:t>
      </w:r>
      <w:r w:rsidR="002B6659">
        <w:rPr>
          <w:lang w:val="en-US"/>
        </w:rPr>
        <w:t>jQuery</w:t>
      </w:r>
      <w:r w:rsidR="002A55E9">
        <w:rPr>
          <w:lang w:val="en-US"/>
        </w:rPr>
        <w:t>.</w:t>
      </w:r>
    </w:p>
    <w:p w14:paraId="64130B0F" w14:textId="747E9E19" w:rsidR="00FA0B15" w:rsidRPr="00FA0B15" w:rsidRDefault="002A55E9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v</w:t>
      </w:r>
      <w:r w:rsidR="00FA0B15">
        <w:rPr>
          <w:lang w:val="en-US"/>
        </w:rPr>
        <w:t>iews</w:t>
      </w:r>
      <w:r>
        <w:rPr>
          <w:lang w:val="en-US"/>
        </w:rPr>
        <w:br/>
        <w:t>This folder contains the html files used for the web interface.</w:t>
      </w:r>
    </w:p>
    <w:p w14:paraId="7A55870F" w14:textId="4F1870F7" w:rsidR="00A54535" w:rsidRDefault="00A54535" w:rsidP="00A54535">
      <w:pPr>
        <w:pStyle w:val="berschrift3"/>
        <w:rPr>
          <w:lang w:val="en-US"/>
        </w:rPr>
      </w:pPr>
      <w:bookmarkStart w:id="22" w:name="_Toc513586872"/>
      <w:r w:rsidRPr="005D61B5">
        <w:rPr>
          <w:lang w:val="en-US"/>
        </w:rPr>
        <w:t>Controller</w:t>
      </w:r>
      <w:bookmarkEnd w:id="22"/>
    </w:p>
    <w:p w14:paraId="77B2A518" w14:textId="5B479932" w:rsidR="002A55E9" w:rsidRDefault="004B0CB6" w:rsidP="004B0CB6">
      <w:pPr>
        <w:pStyle w:val="berschrift4"/>
        <w:rPr>
          <w:lang w:val="en-US"/>
        </w:rPr>
      </w:pPr>
      <w:r>
        <w:rPr>
          <w:lang w:val="en-US"/>
        </w:rPr>
        <w:t>Camera</w:t>
      </w:r>
    </w:p>
    <w:p w14:paraId="64CCE848" w14:textId="6E8EECAC" w:rsidR="004B0CB6" w:rsidRPr="001C25EC" w:rsidRDefault="00B44A57" w:rsidP="004B0CB6">
      <w:r>
        <w:rPr>
          <w:lang w:val="en-US"/>
        </w:rPr>
        <w:t xml:space="preserve">The camera controller makes use of the </w:t>
      </w:r>
      <w:proofErr w:type="spellStart"/>
      <w:r>
        <w:rPr>
          <w:lang w:val="en-US"/>
        </w:rPr>
        <w:t>picamera</w:t>
      </w:r>
      <w:proofErr w:type="spellEnd"/>
      <w:r>
        <w:rPr>
          <w:lang w:val="en-US"/>
        </w:rPr>
        <w:t xml:space="preserve"> package. </w:t>
      </w:r>
      <w:r w:rsidR="00C51C66">
        <w:rPr>
          <w:lang w:val="en-US"/>
        </w:rPr>
        <w:t xml:space="preserve">This is based on </w:t>
      </w:r>
      <w:r w:rsidR="008143C2">
        <w:rPr>
          <w:lang w:val="en-US"/>
        </w:rPr>
        <w:t>a tutorial by Miguel Grinberg:</w:t>
      </w:r>
      <w:r w:rsidR="00C51C66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51f0da66-68c5-4a5e-a550-00146df360e1"/>
          <w:id w:val="1523060205"/>
          <w:placeholder>
            <w:docPart w:val="DefaultPlaceholder_-1854013440"/>
          </w:placeholder>
        </w:sdtPr>
        <w:sdtEndPr/>
        <w:sdtContent>
          <w:r w:rsidR="00C51C66">
            <w:rPr>
              <w:lang w:val="en-US"/>
            </w:rPr>
            <w:fldChar w:fldCharType="begin"/>
          </w:r>
          <w:r w:rsidR="00734070">
            <w:rPr>
              <w:lang w:val="en-US"/>
            </w:rPr>
            <w:instrText>ADDIN CitaviPlaceholder{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ibG9nLm1pZ3VlbGdyaW5iZXJnLmNvbS9wb3N0L3ZpZGVvLXN0cmVhbWluZy13aXRoLWZsYXNrIiwiTGlua2VkUmVzb3VyY2VUeXBlIjo1LCJVcmlTdHJpbmciOiJodHRwczovL2Jsb2cubWlndWVsZ3JpbmJlcmcuY29tL3Bvc3QvdmlkZW8tc3RyZWFtaW5nLXdpdGgtZmxhc2siLCJQcm9wZXJ0aWVzIjp7fX0sIkFubm90YXRpb25zIjpbXSwiTG9jYXRpb25UeXBlIjowLCJNaXJyb3JzUmVmZXJlbmNlUHJvcGVydHlJZCI6MTUxLC</w:instrText>
          </w:r>
          <w:r w:rsidR="00734070" w:rsidRPr="001C4D00">
            <w:instrText>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</w:instrText>
          </w:r>
          <w:r w:rsidR="00734070" w:rsidRPr="00734070">
            <w:instrText>HQiOiIoR3JpbmJlcmcpIiwiV0FJVmVyc2lvbiI6IjYuMS4wLjAifQ==}</w:instrText>
          </w:r>
          <w:r w:rsidR="00C51C66">
            <w:rPr>
              <w:lang w:val="en-US"/>
            </w:rPr>
            <w:fldChar w:fldCharType="separate"/>
          </w:r>
          <w:r w:rsidR="00734070">
            <w:t>(Grinberg)</w:t>
          </w:r>
          <w:r w:rsidR="00C51C66">
            <w:rPr>
              <w:lang w:val="en-US"/>
            </w:rPr>
            <w:fldChar w:fldCharType="end"/>
          </w:r>
        </w:sdtContent>
      </w:sdt>
      <w:r w:rsidR="00C51C66" w:rsidRPr="001C25EC">
        <w:t xml:space="preserve"> &amp; </w:t>
      </w:r>
      <w:sdt>
        <w:sdtPr>
          <w:rPr>
            <w:lang w:val="en-US"/>
          </w:rPr>
          <w:alias w:val="Don’t edit this field."/>
          <w:tag w:val="CitaviPlaceholder#308c1a5d-58b0-4f34-b4dd-78f8f0834f3a"/>
          <w:id w:val="763658062"/>
          <w:placeholder>
            <w:docPart w:val="DefaultPlaceholder_-1854013440"/>
          </w:placeholder>
        </w:sdtPr>
        <w:sdtEndPr/>
        <w:sdtContent>
          <w:r w:rsidR="00C51C66">
            <w:rPr>
              <w:lang w:val="en-US"/>
            </w:rPr>
            <w:fldChar w:fldCharType="begin"/>
          </w:r>
          <w:r w:rsidR="00734070">
            <w:instrText>ADDIN CitaviPlaceholder{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}</w:instrText>
          </w:r>
          <w:r w:rsidR="00C51C66">
            <w:rPr>
              <w:lang w:val="en-US"/>
            </w:rPr>
            <w:fldChar w:fldCharType="separate"/>
          </w:r>
          <w:r w:rsidR="00734070">
            <w:t>(Grinberg)</w:t>
          </w:r>
          <w:r w:rsidR="00C51C66">
            <w:rPr>
              <w:lang w:val="en-US"/>
            </w:rPr>
            <w:fldChar w:fldCharType="end"/>
          </w:r>
        </w:sdtContent>
      </w:sdt>
      <w:r w:rsidR="00D47ADB" w:rsidRPr="001C25EC">
        <w:t xml:space="preserve">. The </w:t>
      </w:r>
      <w:proofErr w:type="spellStart"/>
      <w:r w:rsidR="00D47ADB" w:rsidRPr="001C25EC">
        <w:t>camera</w:t>
      </w:r>
      <w:proofErr w:type="spellEnd"/>
      <w:r w:rsidR="00D47ADB" w:rsidRPr="001C25EC">
        <w:t xml:space="preserve"> will </w:t>
      </w:r>
      <w:proofErr w:type="spellStart"/>
      <w:r w:rsidR="00D47ADB" w:rsidRPr="001C25EC">
        <w:t>continue</w:t>
      </w:r>
      <w:proofErr w:type="spellEnd"/>
      <w:r w:rsidR="00D47ADB" w:rsidRPr="001C25EC">
        <w:t xml:space="preserve"> </w:t>
      </w:r>
      <w:proofErr w:type="spellStart"/>
      <w:r w:rsidR="00D47ADB" w:rsidRPr="001C25EC">
        <w:t>to</w:t>
      </w:r>
      <w:proofErr w:type="spellEnd"/>
      <w:r w:rsidR="00D47ADB" w:rsidRPr="001C25EC">
        <w:t xml:space="preserve"> </w:t>
      </w:r>
      <w:proofErr w:type="spellStart"/>
      <w:r w:rsidR="00D47ADB" w:rsidRPr="001C25EC">
        <w:t>be</w:t>
      </w:r>
      <w:proofErr w:type="spellEnd"/>
      <w:r w:rsidR="00D47ADB" w:rsidRPr="001C25EC">
        <w:t xml:space="preserve"> </w:t>
      </w:r>
      <w:proofErr w:type="spellStart"/>
      <w:r w:rsidR="00D47ADB" w:rsidRPr="001C25EC">
        <w:t>accessed</w:t>
      </w:r>
      <w:proofErr w:type="spellEnd"/>
      <w:r w:rsidR="00D47ADB" w:rsidRPr="001C25EC">
        <w:t xml:space="preserve"> </w:t>
      </w:r>
      <w:proofErr w:type="spellStart"/>
      <w:r w:rsidR="00D47ADB" w:rsidRPr="001C25EC">
        <w:t>until</w:t>
      </w:r>
      <w:proofErr w:type="spellEnd"/>
      <w:r w:rsidR="00D47ADB" w:rsidRPr="001C25EC">
        <w:t xml:space="preserve"> </w:t>
      </w:r>
      <w:proofErr w:type="spellStart"/>
      <w:r w:rsidR="00D47ADB" w:rsidRPr="001C25EC">
        <w:t>no</w:t>
      </w:r>
      <w:proofErr w:type="spellEnd"/>
      <w:r w:rsidR="00D47ADB" w:rsidRPr="001C25EC">
        <w:t xml:space="preserve"> </w:t>
      </w:r>
      <w:proofErr w:type="spellStart"/>
      <w:r w:rsidR="00D47ADB" w:rsidRPr="001C25EC">
        <w:t>viewer</w:t>
      </w:r>
      <w:proofErr w:type="spellEnd"/>
      <w:r w:rsidR="00D47ADB" w:rsidRPr="001C25EC">
        <w:t xml:space="preserve"> was </w:t>
      </w:r>
      <w:proofErr w:type="spellStart"/>
      <w:r w:rsidR="00D47ADB" w:rsidRPr="001C25EC">
        <w:t>available</w:t>
      </w:r>
      <w:proofErr w:type="spellEnd"/>
      <w:r w:rsidR="00D47ADB" w:rsidRPr="001C25EC">
        <w:t xml:space="preserve"> </w:t>
      </w:r>
      <w:proofErr w:type="spellStart"/>
      <w:r w:rsidR="00D47ADB" w:rsidRPr="001C25EC">
        <w:t>for</w:t>
      </w:r>
      <w:proofErr w:type="spellEnd"/>
      <w:r w:rsidR="00D47ADB" w:rsidRPr="001C25EC">
        <w:t xml:space="preserve"> 10 </w:t>
      </w:r>
      <w:proofErr w:type="spellStart"/>
      <w:r w:rsidR="00D47ADB" w:rsidRPr="001C25EC">
        <w:t>seconds</w:t>
      </w:r>
      <w:proofErr w:type="spellEnd"/>
      <w:r w:rsidR="00D47ADB" w:rsidRPr="001C25EC">
        <w:t>.</w:t>
      </w:r>
    </w:p>
    <w:p w14:paraId="46A205EF" w14:textId="42BEBAD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lastRenderedPageBreak/>
        <w:t>Distance</w:t>
      </w:r>
    </w:p>
    <w:p w14:paraId="2A12D553" w14:textId="4769D30A" w:rsidR="008143C2" w:rsidRPr="008143C2" w:rsidRDefault="008143C2" w:rsidP="008143C2">
      <w:pPr>
        <w:rPr>
          <w:lang w:val="en-US"/>
        </w:rPr>
      </w:pPr>
      <w:r>
        <w:rPr>
          <w:lang w:val="en-US"/>
        </w:rPr>
        <w:t xml:space="preserve">The distance controller implements a similar class as the camera controller. </w:t>
      </w:r>
      <w:r w:rsidR="007F3F44">
        <w:rPr>
          <w:lang w:val="en-US"/>
        </w:rPr>
        <w:t xml:space="preserve">When being accesses, it continues to read the distance for 10 seconds until after the </w:t>
      </w:r>
      <w:r w:rsidR="00742B45">
        <w:rPr>
          <w:lang w:val="en-US"/>
        </w:rPr>
        <w:t>last access was done. In case ASMO is moving, it continues to read the distance until the motors stop. In case it recognizes an object closer than a configurable maximum distance, it stops the motors.</w:t>
      </w:r>
    </w:p>
    <w:p w14:paraId="16002FFE" w14:textId="3829537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LED</w:t>
      </w:r>
    </w:p>
    <w:p w14:paraId="2473E4E8" w14:textId="4D4CC082" w:rsidR="000A2199" w:rsidRPr="000A2199" w:rsidRDefault="000A2199" w:rsidP="000A2199">
      <w:pPr>
        <w:rPr>
          <w:lang w:val="en-US"/>
        </w:rPr>
      </w:pPr>
      <w:r>
        <w:rPr>
          <w:lang w:val="en-US"/>
        </w:rPr>
        <w:t>The LED controller is rather simple</w:t>
      </w:r>
      <w:r w:rsidR="00596C5E">
        <w:rPr>
          <w:lang w:val="en-US"/>
        </w:rPr>
        <w:t>. It provides a method for turning the LED off and a method for to</w:t>
      </w:r>
      <w:r w:rsidR="002B0AC2">
        <w:rPr>
          <w:lang w:val="en-US"/>
        </w:rPr>
        <w:t>g</w:t>
      </w:r>
      <w:r w:rsidR="00596C5E">
        <w:rPr>
          <w:lang w:val="en-US"/>
        </w:rPr>
        <w:t>g</w:t>
      </w:r>
      <w:r w:rsidR="00D6181E">
        <w:rPr>
          <w:lang w:val="en-US"/>
        </w:rPr>
        <w:t xml:space="preserve">le </w:t>
      </w:r>
      <w:r w:rsidR="00EA00CD">
        <w:rPr>
          <w:lang w:val="en-US"/>
        </w:rPr>
        <w:t>the colors red, green or blue.</w:t>
      </w:r>
    </w:p>
    <w:p w14:paraId="25D9D307" w14:textId="2108E5F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Motor</w:t>
      </w:r>
    </w:p>
    <w:p w14:paraId="4C336494" w14:textId="2A2736E4" w:rsidR="0055097C" w:rsidRPr="00EA00CD" w:rsidRDefault="00EA00CD" w:rsidP="00EA00CD">
      <w:pPr>
        <w:rPr>
          <w:lang w:val="en-US"/>
        </w:rPr>
      </w:pPr>
      <w:r>
        <w:rPr>
          <w:lang w:val="en-US"/>
        </w:rPr>
        <w:t xml:space="preserve">The Motor controller is based on the </w:t>
      </w:r>
      <w:proofErr w:type="spellStart"/>
      <w:r>
        <w:rPr>
          <w:lang w:val="en-US"/>
        </w:rPr>
        <w:t>Pico</w:t>
      </w:r>
      <w:r w:rsidR="00185B4B">
        <w:rPr>
          <w:lang w:val="en-US"/>
        </w:rPr>
        <w:t>B</w:t>
      </w:r>
      <w:r>
        <w:rPr>
          <w:lang w:val="en-US"/>
        </w:rPr>
        <w:t>org</w:t>
      </w:r>
      <w:r w:rsidR="00185B4B">
        <w:rPr>
          <w:lang w:val="en-US"/>
        </w:rPr>
        <w:t>R</w:t>
      </w:r>
      <w:r>
        <w:rPr>
          <w:lang w:val="en-US"/>
        </w:rPr>
        <w:t>ev</w:t>
      </w:r>
      <w:proofErr w:type="spellEnd"/>
      <w:r>
        <w:rPr>
          <w:lang w:val="en-US"/>
        </w:rPr>
        <w:t xml:space="preserve"> </w:t>
      </w:r>
      <w:r w:rsidR="00185B4B">
        <w:rPr>
          <w:lang w:val="en-US"/>
        </w:rPr>
        <w:t xml:space="preserve">module provided by </w:t>
      </w:r>
      <w:proofErr w:type="spellStart"/>
      <w:r w:rsidR="0049640A">
        <w:rPr>
          <w:lang w:val="en-US"/>
        </w:rPr>
        <w:t>PiBorg</w:t>
      </w:r>
      <w:proofErr w:type="spellEnd"/>
      <w:r w:rsidR="00B03617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f63bd287-1533-4ea2-a406-7926a31b9c0a"/>
          <w:id w:val="272372450"/>
          <w:placeholder>
            <w:docPart w:val="DefaultPlaceholder_-1854013440"/>
          </w:placeholder>
        </w:sdtPr>
        <w:sdtEndPr/>
        <w:sdtContent>
          <w:r w:rsidR="00B03617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YmU2YTg5ZTYtMTk0MS00YzVhLWEwZjktYjdhYjk1ZTkxMjJjIiwiUmFuZ2VMZW5ndGgiOjI5LCJSZWZlcmVuY2VJZCI6IjBlODMyYzJiLTQzMGEtNDU2OC04Mjk0LWM1NDU1Mzk1NzJhYy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}</w:instrText>
          </w:r>
          <w:r w:rsidR="00B03617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PicoBorg</w:t>
          </w:r>
          <w:proofErr w:type="spellEnd"/>
          <w:r w:rsidR="001C4D00">
            <w:rPr>
              <w:lang w:val="en-US"/>
            </w:rPr>
            <w:t xml:space="preserve"> Reverse - Examples)</w:t>
          </w:r>
          <w:r w:rsidR="00B03617">
            <w:rPr>
              <w:lang w:val="en-US"/>
            </w:rPr>
            <w:fldChar w:fldCharType="end"/>
          </w:r>
        </w:sdtContent>
      </w:sdt>
      <w:r w:rsidR="0055097C">
        <w:rPr>
          <w:lang w:val="en-US"/>
        </w:rPr>
        <w:t xml:space="preserve">. When the </w:t>
      </w:r>
      <w:r w:rsidR="00CE3AE9">
        <w:rPr>
          <w:lang w:val="en-US"/>
        </w:rPr>
        <w:t>m</w:t>
      </w:r>
      <w:r w:rsidR="0055097C">
        <w:rPr>
          <w:lang w:val="en-US"/>
        </w:rPr>
        <w:t xml:space="preserve">otors </w:t>
      </w:r>
      <w:r w:rsidR="00CE3AE9">
        <w:rPr>
          <w:lang w:val="en-US"/>
        </w:rPr>
        <w:t xml:space="preserve">are being activated, it also kicks off the distance reading. This is </w:t>
      </w:r>
      <w:r w:rsidR="00C91EFF">
        <w:rPr>
          <w:lang w:val="en-US"/>
        </w:rPr>
        <w:t>done in order to stop ASMO again when objects are too close.</w:t>
      </w:r>
    </w:p>
    <w:p w14:paraId="54283597" w14:textId="4D341BFE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Temperature</w:t>
      </w:r>
    </w:p>
    <w:p w14:paraId="6322B66A" w14:textId="09FD6C09" w:rsidR="00C91EFF" w:rsidRPr="00C91EFF" w:rsidRDefault="00C91EFF" w:rsidP="00C91EFF">
      <w:pPr>
        <w:rPr>
          <w:lang w:val="en-US"/>
        </w:rPr>
      </w:pPr>
      <w:r>
        <w:rPr>
          <w:lang w:val="en-US"/>
        </w:rPr>
        <w:t xml:space="preserve">The temperature </w:t>
      </w:r>
      <w:r w:rsidR="00C04582">
        <w:rPr>
          <w:lang w:val="en-US"/>
        </w:rPr>
        <w:t xml:space="preserve">controller makes use of the </w:t>
      </w:r>
      <w:proofErr w:type="spellStart"/>
      <w:r w:rsidR="00C04582">
        <w:rPr>
          <w:lang w:val="en-US"/>
        </w:rPr>
        <w:t>Adafruit_DHT</w:t>
      </w:r>
      <w:proofErr w:type="spellEnd"/>
      <w:r w:rsidR="00C04582">
        <w:rPr>
          <w:lang w:val="en-US"/>
        </w:rPr>
        <w:t xml:space="preserve"> library </w:t>
      </w:r>
      <w:sdt>
        <w:sdtPr>
          <w:rPr>
            <w:lang w:val="en-US"/>
          </w:rPr>
          <w:alias w:val="Don’t edit this field."/>
          <w:tag w:val="CitaviPlaceholder#d32ca4fe-cdbd-4e91-a434-1ca2fdbad88e"/>
          <w:id w:val="-1051766759"/>
          <w:placeholder>
            <w:docPart w:val="DefaultPlaceholder_-1854013440"/>
          </w:placeholder>
        </w:sdtPr>
        <w:sdtEndPr/>
        <w:sdtContent>
          <w:r w:rsidR="00B9613E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YmJlMjM4Y2ItNTUwMy00ODFkLWIwYWYtYmZiMjIwMGFlNTBmIiwiUmFuZ2VMZW5ndGgiOjMwLCJSZWZlcmVuY2VJZCI6ImViYzc1Y2YyLWVhYWMtNDU5OC05MWQzLTM4ZjQyZDcxYThjMS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}</w:instrText>
          </w:r>
          <w:r w:rsidR="00B9613E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adafruit</w:t>
          </w:r>
          <w:proofErr w:type="spellEnd"/>
          <w:r w:rsidR="001C4D00">
            <w:rPr>
              <w:lang w:val="en-US"/>
            </w:rPr>
            <w:t>/</w:t>
          </w:r>
          <w:proofErr w:type="spellStart"/>
          <w:r w:rsidR="001C4D00">
            <w:rPr>
              <w:lang w:val="en-US"/>
            </w:rPr>
            <w:t>Adafruit_Python_DHT</w:t>
          </w:r>
          <w:proofErr w:type="spellEnd"/>
          <w:r w:rsidR="001C4D00">
            <w:rPr>
              <w:lang w:val="en-US"/>
            </w:rPr>
            <w:t>)</w:t>
          </w:r>
          <w:r w:rsidR="00B9613E">
            <w:rPr>
              <w:lang w:val="en-US"/>
            </w:rPr>
            <w:fldChar w:fldCharType="end"/>
          </w:r>
        </w:sdtContent>
      </w:sdt>
      <w:r w:rsidR="00B9613E">
        <w:rPr>
          <w:lang w:val="en-US"/>
        </w:rPr>
        <w:t xml:space="preserve">. It </w:t>
      </w:r>
      <w:r w:rsidR="0087263B">
        <w:rPr>
          <w:lang w:val="en-US"/>
        </w:rPr>
        <w:t>provides simple functions for reading the temperature, the humidity or both from a DHT11 Sensor.</w:t>
      </w:r>
    </w:p>
    <w:p w14:paraId="3E2B3140" w14:textId="5F894C9B" w:rsidR="00A54535" w:rsidRDefault="00A54535" w:rsidP="00A54535">
      <w:pPr>
        <w:pStyle w:val="berschrift3"/>
        <w:rPr>
          <w:lang w:val="en-US"/>
        </w:rPr>
      </w:pPr>
      <w:bookmarkStart w:id="23" w:name="_Toc513586873"/>
      <w:r w:rsidRPr="005D61B5">
        <w:rPr>
          <w:lang w:val="en-US"/>
        </w:rPr>
        <w:t>Web</w:t>
      </w:r>
      <w:r w:rsidR="00A63163">
        <w:rPr>
          <w:lang w:val="en-US"/>
        </w:rPr>
        <w:t xml:space="preserve"> </w:t>
      </w:r>
      <w:r w:rsidRPr="005D61B5">
        <w:rPr>
          <w:lang w:val="en-US"/>
        </w:rPr>
        <w:t>interface</w:t>
      </w:r>
      <w:bookmarkEnd w:id="23"/>
    </w:p>
    <w:p w14:paraId="3722F141" w14:textId="657104DA" w:rsidR="00A724AB" w:rsidRDefault="00A63163" w:rsidP="00A63163">
      <w:pPr>
        <w:rPr>
          <w:lang w:val="en-US"/>
        </w:rPr>
      </w:pPr>
      <w:r>
        <w:rPr>
          <w:lang w:val="en-US"/>
        </w:rPr>
        <w:t xml:space="preserve">The web interface for ASMO is </w:t>
      </w:r>
      <w:r w:rsidR="002D13BF">
        <w:rPr>
          <w:lang w:val="en-US"/>
        </w:rPr>
        <w:t>developed based on web.py, which is a lightweight</w:t>
      </w:r>
      <w:r w:rsidR="000159BD">
        <w:rPr>
          <w:lang w:val="en-US"/>
        </w:rPr>
        <w:t xml:space="preserve"> web framework for python</w:t>
      </w:r>
      <w:r w:rsidR="002D13BF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6decc3a0-da7e-4f51-a6ea-ffe2d7c1fb5f"/>
          <w:id w:val="-735319184"/>
          <w:placeholder>
            <w:docPart w:val="DefaultPlaceholder_-1854013440"/>
          </w:placeholder>
        </w:sdtPr>
        <w:sdtEndPr/>
        <w:sdtContent>
          <w:r w:rsidR="002D13BF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ZjVjM2ZiZDktYjE3OS00Mjk1LTlmMTktYTMwYWEwY2Y5NzVhIiwiUmFuZ2VMZW5ndGgiOjM0LCJSZWZlcmVuY2VJZCI6ImUwNDBmYmE4LTFkZDUtNDY5My04NWUwLWYzYWVmYzk2MGQxYSIsIlJlZmVyZW5jZSI6eyIkaWQiOiIzIiwiQWJzdHJhY3RDb21wbGV4aXR5IjowLCJBYnN0cmFjdFNvdXJjZVRleHRGb3JtYXQiOjAsIkFjY2Vzc0RhdGUiOiIyNi4wMy4yMDE4IiwiQXV0aG9ycyI6W10sIkNpdGF0aW9uS2V5VXBkYXRlVHlwZSI6MCwiQ29sbGFib3JhdG9ycyI6W10sIkRhdGUiOiIyOC4wMi4yMDE4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}</w:instrText>
          </w:r>
          <w:r w:rsidR="002D13BF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(Welcome to web.py! (web.py) 2018)</w:t>
          </w:r>
          <w:r w:rsidR="002D13BF">
            <w:rPr>
              <w:lang w:val="en-US"/>
            </w:rPr>
            <w:fldChar w:fldCharType="end"/>
          </w:r>
        </w:sdtContent>
      </w:sdt>
      <w:r w:rsidR="000159BD">
        <w:rPr>
          <w:lang w:val="en-US"/>
        </w:rPr>
        <w:t xml:space="preserve">. </w:t>
      </w:r>
      <w:r w:rsidR="009D2EF2">
        <w:rPr>
          <w:lang w:val="en-US"/>
        </w:rPr>
        <w:t xml:space="preserve">Within the AsmoApi.py script, the possible routes are defined and the </w:t>
      </w:r>
      <w:r w:rsidR="00A724AB">
        <w:rPr>
          <w:lang w:val="en-US"/>
        </w:rPr>
        <w:t xml:space="preserve">web.py server gets started. All routes are stored in the routes folder. </w:t>
      </w:r>
      <w:r w:rsidR="00D47AA4">
        <w:rPr>
          <w:lang w:val="en-US"/>
        </w:rPr>
        <w:t xml:space="preserve">If a not-specified route gets called, this is getting handled </w:t>
      </w:r>
      <w:r w:rsidR="001B73B6">
        <w:rPr>
          <w:lang w:val="en-US"/>
        </w:rPr>
        <w:t xml:space="preserve">by the route defined in index.py. This route will </w:t>
      </w:r>
      <w:r w:rsidR="006826CE">
        <w:rPr>
          <w:lang w:val="en-US"/>
        </w:rPr>
        <w:t>try to deliver the correspondent file stored in the views folder.</w:t>
      </w:r>
    </w:p>
    <w:p w14:paraId="312AF75C" w14:textId="77777777" w:rsidR="005B6BBC" w:rsidRPr="00A63163" w:rsidRDefault="005B6BBC" w:rsidP="00A63163">
      <w:pPr>
        <w:rPr>
          <w:lang w:val="en-US"/>
        </w:rPr>
      </w:pPr>
    </w:p>
    <w:p w14:paraId="1A0D462F" w14:textId="77777777" w:rsidR="00A54535" w:rsidRPr="005D61B5" w:rsidRDefault="00A54535" w:rsidP="00A54535">
      <w:pPr>
        <w:pStyle w:val="berschrift1"/>
        <w:rPr>
          <w:lang w:val="en-US"/>
        </w:rPr>
      </w:pPr>
      <w:bookmarkStart w:id="24" w:name="_Toc513586874"/>
      <w:r w:rsidRPr="005D61B5">
        <w:rPr>
          <w:lang w:val="en-US"/>
        </w:rPr>
        <w:lastRenderedPageBreak/>
        <w:t>Usage</w:t>
      </w:r>
      <w:bookmarkEnd w:id="24"/>
    </w:p>
    <w:p w14:paraId="0A4A3C10" w14:textId="77777777" w:rsidR="00A54535" w:rsidRDefault="00A54535" w:rsidP="00A54535">
      <w:pPr>
        <w:pStyle w:val="berschrift2"/>
        <w:rPr>
          <w:lang w:val="en-US"/>
        </w:rPr>
      </w:pPr>
      <w:bookmarkStart w:id="25" w:name="_Toc513586875"/>
      <w:r w:rsidRPr="005D61B5">
        <w:rPr>
          <w:lang w:val="en-US"/>
        </w:rPr>
        <w:t>Installation Guide</w:t>
      </w:r>
      <w:bookmarkEnd w:id="25"/>
    </w:p>
    <w:p w14:paraId="701D6838" w14:textId="02C3D52F" w:rsidR="00D83414" w:rsidRDefault="0099201A" w:rsidP="000F2566">
      <w:pPr>
        <w:rPr>
          <w:lang w:val="en-US"/>
        </w:rPr>
      </w:pPr>
      <w:r>
        <w:rPr>
          <w:lang w:val="en-US"/>
        </w:rPr>
        <w:t xml:space="preserve">The easiest way to install the ASMO Software on a new SD-Card it to just </w:t>
      </w:r>
      <w:r w:rsidR="00324025">
        <w:rPr>
          <w:lang w:val="en-US"/>
        </w:rPr>
        <w:t>burn the image to the SD Card. In order to do this,</w:t>
      </w:r>
      <w:r w:rsidR="00AE5908">
        <w:rPr>
          <w:lang w:val="en-US"/>
        </w:rPr>
        <w:t xml:space="preserve"> the tool “etcher” can be used. This is also the recommended tool of the raspberry pi foundation when it comes to installing a clean Raspbian system</w:t>
      </w:r>
      <w:r w:rsidR="00130AEC">
        <w:rPr>
          <w:lang w:val="en-US"/>
        </w:rPr>
        <w:t>.</w:t>
      </w:r>
      <w:r w:rsidR="005E3468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fb44c13c-e4db-4edd-b07c-6e5549cd3584"/>
          <w:id w:val="-127395083"/>
          <w:placeholder>
            <w:docPart w:val="DefaultPlaceholder_-1854013440"/>
          </w:placeholder>
        </w:sdtPr>
        <w:sdtEndPr/>
        <w:sdtContent>
          <w:r w:rsidR="005E3468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NDAwYjY0OTItODQzYS00OTBhLWJjNWEtYjk1MDA4NDhlMGNmIiwiUmFuZ2VMZW5ndGgiOjY1LCJSZWZlcmVuY2VJZCI6IjYxMjJmZmI1LTMzYzEtNGE0Yi05ZWQzLTQ5NDY5YTliNWFjZSIsIlJlZmVyZW5jZSI6eyIkaWQiOiIzIiwiQWJzdHJhY3RDb21wbGV4aXR5IjowLCJBYnN0cmFjdFNvdXJjZVRleHRGb3JtYXQiOjAsIkFjY2Vzc0RhdGUiOiIyOC4wMi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}</w:instrText>
          </w:r>
          <w:r w:rsidR="005E3468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(Installing operating system images - Raspberry Pi Documentation)</w:t>
          </w:r>
          <w:r w:rsidR="005E3468">
            <w:rPr>
              <w:lang w:val="en-US"/>
            </w:rPr>
            <w:fldChar w:fldCharType="end"/>
          </w:r>
        </w:sdtContent>
      </w:sdt>
      <w:r w:rsidR="005E3468">
        <w:rPr>
          <w:lang w:val="en-US"/>
        </w:rPr>
        <w:t>.</w:t>
      </w:r>
    </w:p>
    <w:p w14:paraId="3AE2B356" w14:textId="0E4A2753" w:rsidR="005E3468" w:rsidRDefault="00162C1E" w:rsidP="000F2566">
      <w:pPr>
        <w:rPr>
          <w:lang w:val="en-US"/>
        </w:rPr>
      </w:pPr>
      <w:r>
        <w:rPr>
          <w:lang w:val="en-US"/>
        </w:rPr>
        <w:t>In case a complete re-installation is preferred, an installation script has been written and the ASMO Software can be installed as follows:</w:t>
      </w:r>
    </w:p>
    <w:p w14:paraId="4DD35C90" w14:textId="0937F9BC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Download a recent Version of Raspbian</w:t>
      </w:r>
    </w:p>
    <w:p w14:paraId="437443EA" w14:textId="27D11754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Burn Raspbian to a new SD-Card</w:t>
      </w:r>
    </w:p>
    <w:p w14:paraId="1B78CA9C" w14:textId="6A32659A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Enable </w:t>
      </w:r>
      <w:r w:rsidR="001C24B7">
        <w:rPr>
          <w:lang w:val="en-US"/>
        </w:rPr>
        <w:t xml:space="preserve">SSH </w:t>
      </w:r>
      <w:sdt>
        <w:sdtPr>
          <w:rPr>
            <w:lang w:val="en-US"/>
          </w:rPr>
          <w:alias w:val="Don’t edit this field."/>
          <w:tag w:val="CitaviPlaceholder#c4f2f47a-ff14-4aa9-822e-9d1cc1410d9a"/>
          <w:id w:val="2047874574"/>
          <w:placeholder>
            <w:docPart w:val="DefaultPlaceholder_-1854013440"/>
          </w:placeholder>
        </w:sdtPr>
        <w:sdtEndPr/>
        <w:sdtContent>
          <w:r w:rsidR="001C24B7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YTRjYjI3MGUtY2U3Zi00MTgyLWI4ODctMTA0ODFmZGRhOGUxIiwiUmFuZ2VMZW5ndGgiOjQ5LCJSZWZlcmVuY2VJZCI6Ijg1NDY1MGZmLTg5ZmMtNDQ3Ni05M2U3LWM0MmQ3NWM5ZjAyNSIsIlJlZmVyZW5jZSI6eyIkaWQiOiIzIiwiQWJzdHJhY3RDb21wbGV4aXR5IjowLCJBYnN0cmFjdFNvdXJjZVRleHRGb3JtYXQiOjAsIkFjY2Vzc0RhdGUiOiIyOC4wMi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}</w:instrText>
          </w:r>
          <w:r w:rsidR="001C24B7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(SSH (Secure Shell) - Raspberry Pi Documentation)</w:t>
          </w:r>
          <w:r w:rsidR="001C24B7">
            <w:rPr>
              <w:lang w:val="en-US"/>
            </w:rPr>
            <w:fldChar w:fldCharType="end"/>
          </w:r>
        </w:sdtContent>
      </w:sdt>
      <w:r w:rsidR="001C24B7">
        <w:rPr>
          <w:lang w:val="en-US"/>
        </w:rPr>
        <w:t xml:space="preserve"> </w:t>
      </w:r>
    </w:p>
    <w:p w14:paraId="15CF1A22" w14:textId="1A36594D" w:rsidR="001C24B7" w:rsidRPr="00FC6EA9" w:rsidRDefault="001818A1" w:rsidP="001818A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Download and </w:t>
      </w:r>
      <w:r w:rsidR="00FC6EA9">
        <w:rPr>
          <w:lang w:val="en-US"/>
        </w:rPr>
        <w:t>Copy the ASMO files onto the SD-Card</w:t>
      </w:r>
      <w:r>
        <w:rPr>
          <w:lang w:val="en-US"/>
        </w:rPr>
        <w:t>:</w:t>
      </w:r>
      <w:r>
        <w:rPr>
          <w:lang w:val="en-US"/>
        </w:rPr>
        <w:br/>
      </w:r>
      <w:hyperlink r:id="rId19" w:history="1">
        <w:r w:rsidRPr="003F4BF7">
          <w:rPr>
            <w:rStyle w:val="Hyperlink"/>
            <w:lang w:val="en-US"/>
          </w:rPr>
          <w:t>https://github.com/MartinVogelSRH/AsmoApi</w:t>
        </w:r>
      </w:hyperlink>
      <w:r>
        <w:rPr>
          <w:lang w:val="en-US"/>
        </w:rPr>
        <w:t xml:space="preserve"> </w:t>
      </w:r>
    </w:p>
    <w:p w14:paraId="4A7AB113" w14:textId="2DC114A9" w:rsidR="00FC6EA9" w:rsidRDefault="00550916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Make Install.</w:t>
      </w:r>
      <w:r w:rsidR="00E7019C">
        <w:rPr>
          <w:lang w:val="en-US"/>
        </w:rPr>
        <w:t xml:space="preserve">sh executable: </w:t>
      </w:r>
      <w:proofErr w:type="spellStart"/>
      <w:r w:rsidR="00E7019C">
        <w:rPr>
          <w:lang w:val="en-US"/>
        </w:rPr>
        <w:t>chmod</w:t>
      </w:r>
      <w:proofErr w:type="spellEnd"/>
      <w:r w:rsidR="00E7019C">
        <w:rPr>
          <w:lang w:val="en-US"/>
        </w:rPr>
        <w:t xml:space="preserve"> +x Install.sh</w:t>
      </w:r>
    </w:p>
    <w:p w14:paraId="366CBF5E" w14:textId="3DBCFA9A" w:rsidR="00E7019C" w:rsidRDefault="00E7019C" w:rsidP="00E7019C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Execute Install.sh</w:t>
      </w:r>
    </w:p>
    <w:p w14:paraId="11C934DB" w14:textId="29DEE174" w:rsidR="00E7019C" w:rsidRDefault="00C10B63" w:rsidP="00E7019C">
      <w:pPr>
        <w:rPr>
          <w:lang w:val="en-US"/>
        </w:rPr>
      </w:pPr>
      <w:r>
        <w:rPr>
          <w:lang w:val="en-US"/>
        </w:rPr>
        <w:t>This will make the following changes to the raspberry pi:</w:t>
      </w:r>
    </w:p>
    <w:p w14:paraId="667BFB00" w14:textId="3B80FC27" w:rsidR="00C10B63" w:rsidRDefault="003A1C65" w:rsidP="00C10B63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Install the python packages web.py and </w:t>
      </w:r>
      <w:proofErr w:type="spellStart"/>
      <w:r>
        <w:rPr>
          <w:lang w:val="en-US"/>
        </w:rPr>
        <w:t>picamera</w:t>
      </w:r>
      <w:proofErr w:type="spellEnd"/>
    </w:p>
    <w:p w14:paraId="0554B4A5" w14:textId="6E030D45" w:rsidR="00293C57" w:rsidRDefault="00207A3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>-config tool in order to enable i2c and the camera</w:t>
      </w:r>
    </w:p>
    <w:p w14:paraId="0620F11A" w14:textId="21F618EA" w:rsidR="00207A3E" w:rsidRDefault="00207A3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>-config tool in order to disable loading the graphical environment during boot</w:t>
      </w:r>
    </w:p>
    <w:p w14:paraId="79268A7E" w14:textId="5B03CB64" w:rsidR="00207A3E" w:rsidRDefault="0040112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Install the build-essential and python-dev packages</w:t>
      </w:r>
    </w:p>
    <w:p w14:paraId="3B9EAD4B" w14:textId="51CA2EB0" w:rsidR="00104755" w:rsidRDefault="00104755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Download and install the </w:t>
      </w:r>
      <w:proofErr w:type="spellStart"/>
      <w:r>
        <w:rPr>
          <w:lang w:val="en-US"/>
        </w:rPr>
        <w:t>Adafruit_DHT</w:t>
      </w:r>
      <w:proofErr w:type="spellEnd"/>
      <w:r>
        <w:rPr>
          <w:lang w:val="en-US"/>
        </w:rPr>
        <w:t xml:space="preserve"> package</w:t>
      </w:r>
    </w:p>
    <w:p w14:paraId="0BD1C390" w14:textId="3D64FE6D" w:rsidR="0040112E" w:rsidRDefault="001610C2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Register and enable the ASMO Software as a service for </w:t>
      </w:r>
      <w:proofErr w:type="spellStart"/>
      <w:r>
        <w:rPr>
          <w:lang w:val="en-US"/>
        </w:rPr>
        <w:t>systemctl</w:t>
      </w:r>
      <w:proofErr w:type="spellEnd"/>
    </w:p>
    <w:p w14:paraId="211270C7" w14:textId="11F83393" w:rsidR="00AA0B4D" w:rsidRDefault="00AA0B4D" w:rsidP="00C93CEF">
      <w:pPr>
        <w:pStyle w:val="Listenabsatz"/>
        <w:numPr>
          <w:ilvl w:val="0"/>
          <w:numId w:val="6"/>
        </w:numPr>
        <w:rPr>
          <w:lang w:val="en-US"/>
        </w:rPr>
      </w:pPr>
      <w:r w:rsidRPr="00C93CEF">
        <w:rPr>
          <w:lang w:val="en-US"/>
        </w:rPr>
        <w:t xml:space="preserve">Install the build- </w:t>
      </w:r>
      <w:proofErr w:type="spellStart"/>
      <w:r w:rsidRPr="00C93CEF">
        <w:rPr>
          <w:lang w:val="en-US"/>
        </w:rPr>
        <w:t>dnsmasq</w:t>
      </w:r>
      <w:proofErr w:type="spellEnd"/>
      <w:r w:rsidRPr="00C93CEF">
        <w:rPr>
          <w:lang w:val="en-US"/>
        </w:rPr>
        <w:t xml:space="preserve"> and </w:t>
      </w:r>
      <w:proofErr w:type="spellStart"/>
      <w:r w:rsidRPr="00C93CEF">
        <w:rPr>
          <w:lang w:val="en-US"/>
        </w:rPr>
        <w:t>hostapd</w:t>
      </w:r>
      <w:proofErr w:type="spellEnd"/>
      <w:r w:rsidR="00C93CEF" w:rsidRPr="00C93CEF">
        <w:rPr>
          <w:lang w:val="en-US"/>
        </w:rPr>
        <w:t xml:space="preserve"> </w:t>
      </w:r>
      <w:r w:rsidRPr="00C93CEF">
        <w:rPr>
          <w:lang w:val="en-US"/>
        </w:rPr>
        <w:t>packages</w:t>
      </w:r>
    </w:p>
    <w:p w14:paraId="73D2D166" w14:textId="4732065B" w:rsidR="000C2DBF" w:rsidRPr="00C93CEF" w:rsidRDefault="00C93CEF" w:rsidP="00C93CE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3A043B">
        <w:rPr>
          <w:lang w:val="en-US"/>
        </w:rPr>
        <w:t>dhc</w:t>
      </w:r>
      <w:r w:rsidR="00707FB2">
        <w:rPr>
          <w:lang w:val="en-US"/>
        </w:rPr>
        <w:t>pcd</w:t>
      </w:r>
      <w:proofErr w:type="spellEnd"/>
      <w:r w:rsidR="00707FB2">
        <w:rPr>
          <w:lang w:val="en-US"/>
        </w:rPr>
        <w:t xml:space="preserve">, </w:t>
      </w:r>
      <w:proofErr w:type="spellStart"/>
      <w:r w:rsidR="00707FB2">
        <w:rPr>
          <w:lang w:val="en-US"/>
        </w:rPr>
        <w:t>dnsmasq</w:t>
      </w:r>
      <w:proofErr w:type="spellEnd"/>
      <w:r w:rsidR="00707FB2">
        <w:rPr>
          <w:lang w:val="en-US"/>
        </w:rPr>
        <w:t xml:space="preserve"> and </w:t>
      </w:r>
      <w:proofErr w:type="spellStart"/>
      <w:r w:rsidR="00707FB2">
        <w:rPr>
          <w:lang w:val="en-US"/>
        </w:rPr>
        <w:t>hostapd</w:t>
      </w:r>
      <w:proofErr w:type="spellEnd"/>
      <w:r w:rsidR="00707FB2">
        <w:rPr>
          <w:lang w:val="en-US"/>
        </w:rPr>
        <w:t xml:space="preserve"> to automatically open a</w:t>
      </w:r>
      <w:r w:rsidR="000C2DBF">
        <w:rPr>
          <w:lang w:val="en-US"/>
        </w:rPr>
        <w:t xml:space="preserve"> </w:t>
      </w:r>
      <w:proofErr w:type="spellStart"/>
      <w:r w:rsidR="000C2DBF">
        <w:rPr>
          <w:lang w:val="en-US"/>
        </w:rPr>
        <w:t>Wifi</w:t>
      </w:r>
      <w:proofErr w:type="spellEnd"/>
      <w:r w:rsidR="000C2DBF">
        <w:rPr>
          <w:lang w:val="en-US"/>
        </w:rPr>
        <w:t xml:space="preserve"> Access Point at boot.</w:t>
      </w:r>
      <w:r w:rsidR="000C2DBF" w:rsidRPr="00C93CEF">
        <w:rPr>
          <w:lang w:val="en-US"/>
        </w:rPr>
        <w:t xml:space="preserve"> </w:t>
      </w:r>
    </w:p>
    <w:p w14:paraId="668182FF" w14:textId="77777777" w:rsidR="001610C2" w:rsidRPr="00C93CEF" w:rsidRDefault="001610C2" w:rsidP="00C93CEF">
      <w:pPr>
        <w:rPr>
          <w:lang w:val="en-US"/>
        </w:rPr>
      </w:pPr>
    </w:p>
    <w:p w14:paraId="5CEEF41F" w14:textId="6C5123DD" w:rsidR="00A54535" w:rsidRDefault="001C24B7" w:rsidP="00D83414">
      <w:pPr>
        <w:pStyle w:val="berschrift2"/>
        <w:rPr>
          <w:lang w:val="en-US"/>
        </w:rPr>
      </w:pPr>
      <w:bookmarkStart w:id="26" w:name="_Toc513586876"/>
      <w:r>
        <w:rPr>
          <w:lang w:val="en-US"/>
        </w:rPr>
        <w:lastRenderedPageBreak/>
        <w:t>U</w:t>
      </w:r>
      <w:r w:rsidR="00A54535" w:rsidRPr="005D61B5">
        <w:rPr>
          <w:lang w:val="en-US"/>
        </w:rPr>
        <w:t>ser guide</w:t>
      </w:r>
      <w:bookmarkEnd w:id="26"/>
    </w:p>
    <w:p w14:paraId="7C9D9843" w14:textId="77777777" w:rsidR="00CB0AE9" w:rsidRDefault="00A3472F" w:rsidP="00192217">
      <w:pPr>
        <w:rPr>
          <w:lang w:val="en-US"/>
        </w:rPr>
      </w:pPr>
      <w:r>
        <w:rPr>
          <w:lang w:val="en-US"/>
        </w:rPr>
        <w:t xml:space="preserve">There are several possibilities to interact with ASMO. All of them require to be in the same network as ASMO is. The easiest way to achieve this is to </w:t>
      </w:r>
      <w:r w:rsidR="00CB0AE9">
        <w:rPr>
          <w:lang w:val="en-US"/>
        </w:rPr>
        <w:t xml:space="preserve">log in to the </w:t>
      </w:r>
      <w:proofErr w:type="spellStart"/>
      <w:r w:rsidR="00CB0AE9">
        <w:rPr>
          <w:lang w:val="en-US"/>
        </w:rPr>
        <w:t>Wifi</w:t>
      </w:r>
      <w:proofErr w:type="spellEnd"/>
      <w:r w:rsidR="00CB0AE9">
        <w:rPr>
          <w:lang w:val="en-US"/>
        </w:rPr>
        <w:t xml:space="preserve"> Network ASMO opens:</w:t>
      </w:r>
    </w:p>
    <w:p w14:paraId="1473EFB9" w14:textId="77777777" w:rsidR="00CB0AE9" w:rsidRDefault="00CB0AE9" w:rsidP="00192217">
      <w:pPr>
        <w:rPr>
          <w:lang w:val="en-US"/>
        </w:rPr>
      </w:pPr>
      <w:r>
        <w:rPr>
          <w:lang w:val="en-US"/>
        </w:rPr>
        <w:t>SSID: ASMO</w:t>
      </w:r>
    </w:p>
    <w:p w14:paraId="74F90BD9" w14:textId="1796EFA3" w:rsidR="00A3472F" w:rsidRDefault="00CB0AE9" w:rsidP="00192217">
      <w:pPr>
        <w:rPr>
          <w:lang w:val="en-US"/>
        </w:rPr>
      </w:pPr>
      <w:r>
        <w:rPr>
          <w:lang w:val="en-US"/>
        </w:rPr>
        <w:t>Password: 12345678</w:t>
      </w:r>
    </w:p>
    <w:p w14:paraId="7C4536EF" w14:textId="0E71F633" w:rsidR="00CB0AE9" w:rsidRDefault="00B7612F" w:rsidP="00192217">
      <w:pPr>
        <w:rPr>
          <w:lang w:val="en-US"/>
        </w:rPr>
      </w:pPr>
      <w:r>
        <w:rPr>
          <w:lang w:val="en-US"/>
        </w:rPr>
        <w:t>Within this network, ASMO has the IP-Address 10.0.0.1</w:t>
      </w:r>
      <w:r w:rsidR="005533A6">
        <w:rPr>
          <w:lang w:val="en-US"/>
        </w:rPr>
        <w:t xml:space="preserve"> and provides the following services:</w:t>
      </w:r>
    </w:p>
    <w:p w14:paraId="44FEADD6" w14:textId="2E85077D" w:rsidR="007E4961" w:rsidRDefault="007E4961" w:rsidP="00192217">
      <w:pPr>
        <w:rPr>
          <w:lang w:val="en-US"/>
        </w:rPr>
      </w:pPr>
      <w:r>
        <w:rPr>
          <w:lang w:val="en-US"/>
        </w:rPr>
        <w:t xml:space="preserve">Port 22: SSH. Username: pi </w:t>
      </w:r>
      <w:r w:rsidR="00AA34A5">
        <w:rPr>
          <w:lang w:val="en-US"/>
        </w:rPr>
        <w:t>Password: raspberry</w:t>
      </w:r>
    </w:p>
    <w:p w14:paraId="43564A3C" w14:textId="5BBDB8AF" w:rsidR="005533A6" w:rsidRPr="00E63F73" w:rsidRDefault="005533A6" w:rsidP="00E63F73">
      <w:pPr>
        <w:rPr>
          <w:lang w:val="en-US"/>
        </w:rPr>
      </w:pPr>
      <w:r w:rsidRPr="00E63F73">
        <w:rPr>
          <w:lang w:val="en-US"/>
        </w:rPr>
        <w:t>Port 80</w:t>
      </w:r>
      <w:r w:rsidR="00E63F73" w:rsidRPr="00E63F73">
        <w:rPr>
          <w:lang w:val="en-US"/>
        </w:rPr>
        <w:t>80</w:t>
      </w:r>
      <w:r w:rsidRPr="00E63F73">
        <w:rPr>
          <w:lang w:val="en-US"/>
        </w:rPr>
        <w:t xml:space="preserve">: </w:t>
      </w:r>
      <w:r w:rsidR="00AA7A9A" w:rsidRPr="00E63F73">
        <w:rPr>
          <w:lang w:val="en-US"/>
        </w:rPr>
        <w:t>Web application</w:t>
      </w:r>
      <w:r w:rsidRPr="00E63F73">
        <w:rPr>
          <w:lang w:val="en-US"/>
        </w:rPr>
        <w:t xml:space="preserve"> to control ASMO</w:t>
      </w:r>
      <w:r w:rsidR="000343E7" w:rsidRPr="00E63F73">
        <w:rPr>
          <w:lang w:val="en-US"/>
        </w:rPr>
        <w:t xml:space="preserve">, including a </w:t>
      </w:r>
      <w:r w:rsidR="00DF40E0">
        <w:rPr>
          <w:lang w:val="en-US"/>
        </w:rPr>
        <w:t>HTTP-</w:t>
      </w:r>
      <w:r w:rsidR="000343E7" w:rsidRPr="00E63F73">
        <w:rPr>
          <w:lang w:val="en-US"/>
        </w:rPr>
        <w:t>API</w:t>
      </w:r>
    </w:p>
    <w:p w14:paraId="67D57779" w14:textId="4B5BBB23" w:rsidR="005533A6" w:rsidRDefault="00E8182F" w:rsidP="00E8182F">
      <w:pPr>
        <w:pStyle w:val="berschrift3"/>
      </w:pPr>
      <w:bookmarkStart w:id="27" w:name="_Toc513586877"/>
      <w:r>
        <w:t>Web</w:t>
      </w:r>
      <w:r w:rsidR="00B02BD0">
        <w:t xml:space="preserve"> interface</w:t>
      </w:r>
      <w:bookmarkEnd w:id="27"/>
    </w:p>
    <w:p w14:paraId="436EC049" w14:textId="320C8CD4" w:rsidR="00B02BD0" w:rsidRDefault="00B02BD0" w:rsidP="00B02BD0">
      <w:pPr>
        <w:rPr>
          <w:lang w:val="en-US"/>
        </w:rPr>
      </w:pPr>
      <w:r w:rsidRPr="00B02BD0">
        <w:rPr>
          <w:lang w:val="en-US"/>
        </w:rPr>
        <w:t xml:space="preserve">As described above, ASMO </w:t>
      </w:r>
      <w:r>
        <w:rPr>
          <w:lang w:val="en-US"/>
        </w:rPr>
        <w:t xml:space="preserve">provides a Web-interface that can be accessed by just navigating to </w:t>
      </w:r>
      <w:hyperlink r:id="rId20" w:history="1">
        <w:r w:rsidRPr="009F07E9">
          <w:rPr>
            <w:rStyle w:val="Hyperlink"/>
            <w:lang w:val="en-US"/>
          </w:rPr>
          <w:t>http://10.0.0.1</w:t>
        </w:r>
      </w:hyperlink>
      <w:r w:rsidR="006424A8">
        <w:rPr>
          <w:rStyle w:val="Hyperlink"/>
          <w:lang w:val="en-US"/>
        </w:rPr>
        <w:t>:8080</w:t>
      </w:r>
      <w:r>
        <w:rPr>
          <w:lang w:val="en-US"/>
        </w:rPr>
        <w:t xml:space="preserve"> in any web browser.</w:t>
      </w:r>
    </w:p>
    <w:p w14:paraId="228400E9" w14:textId="4E7AFC29" w:rsidR="00B02BD0" w:rsidRDefault="00B02BD0" w:rsidP="00B02BD0">
      <w:pPr>
        <w:rPr>
          <w:lang w:val="en-US"/>
        </w:rPr>
      </w:pPr>
      <w:r>
        <w:rPr>
          <w:lang w:val="en-US"/>
        </w:rPr>
        <w:t>In here, multiple tabs exist:</w:t>
      </w:r>
    </w:p>
    <w:p w14:paraId="5F2883C3" w14:textId="1BE9D7E9" w:rsidR="00B02BD0" w:rsidRDefault="005E34F9" w:rsidP="00B02BD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Home</w:t>
      </w:r>
      <w:r w:rsidR="00663B7C">
        <w:rPr>
          <w:lang w:val="en-US"/>
        </w:rPr>
        <w:br/>
        <w:t xml:space="preserve">This is the </w:t>
      </w:r>
      <w:r w:rsidR="00B55A62">
        <w:rPr>
          <w:lang w:val="en-US"/>
        </w:rPr>
        <w:t xml:space="preserve">default page which gets opened when the </w:t>
      </w:r>
      <w:r w:rsidR="00AA7A9A">
        <w:rPr>
          <w:lang w:val="en-US"/>
        </w:rPr>
        <w:t>Web interface</w:t>
      </w:r>
      <w:r w:rsidR="00B55A62">
        <w:rPr>
          <w:lang w:val="en-US"/>
        </w:rPr>
        <w:t xml:space="preserve"> is being called without any specific page. It </w:t>
      </w:r>
      <w:r w:rsidR="00F00941">
        <w:rPr>
          <w:lang w:val="en-US"/>
        </w:rPr>
        <w:t>provides a remote control for ASMOs motors.</w:t>
      </w:r>
    </w:p>
    <w:p w14:paraId="2F603915" w14:textId="07728346" w:rsidR="00F00941" w:rsidRPr="00F00941" w:rsidRDefault="006424A8" w:rsidP="00F00941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Camera</w:t>
      </w:r>
      <w:r w:rsidR="00F00941">
        <w:rPr>
          <w:lang w:val="en-US"/>
        </w:rPr>
        <w:tab/>
      </w:r>
      <w:r w:rsidR="00F00941">
        <w:rPr>
          <w:lang w:val="en-US"/>
        </w:rPr>
        <w:br/>
        <w:t>This page displays the camera stream</w:t>
      </w:r>
    </w:p>
    <w:p w14:paraId="2E657A74" w14:textId="7F05AF91" w:rsidR="005E34F9" w:rsidRDefault="006424A8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Complete Control</w:t>
      </w:r>
      <w:r w:rsidR="00F00941">
        <w:rPr>
          <w:lang w:val="en-US"/>
        </w:rPr>
        <w:br/>
        <w:t xml:space="preserve">This page </w:t>
      </w:r>
      <w:r w:rsidR="007C00DE">
        <w:rPr>
          <w:lang w:val="en-US"/>
        </w:rPr>
        <w:t>provides a remote control, displays the camera stream and</w:t>
      </w:r>
      <w:r w:rsidR="005055D7">
        <w:rPr>
          <w:lang w:val="en-US"/>
        </w:rPr>
        <w:t xml:space="preserve"> the output of the </w:t>
      </w:r>
      <w:r w:rsidR="00977E77">
        <w:rPr>
          <w:lang w:val="en-US"/>
        </w:rPr>
        <w:t>distance sensor</w:t>
      </w:r>
    </w:p>
    <w:p w14:paraId="44E83455" w14:textId="30200F97" w:rsidR="005E34F9" w:rsidRDefault="00472EE4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System Control</w:t>
      </w:r>
      <w:r w:rsidR="00977E77">
        <w:rPr>
          <w:lang w:val="en-US"/>
        </w:rPr>
        <w:br/>
      </w:r>
      <w:r w:rsidR="00451309">
        <w:rPr>
          <w:lang w:val="en-US"/>
        </w:rPr>
        <w:t>This page provides functionality to control the system itself</w:t>
      </w:r>
      <w:r w:rsidR="004012F0">
        <w:rPr>
          <w:lang w:val="en-US"/>
        </w:rPr>
        <w:t>.</w:t>
      </w:r>
    </w:p>
    <w:p w14:paraId="55D794C5" w14:textId="134F98A7" w:rsidR="009729D3" w:rsidRDefault="006839B2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Documentation</w:t>
      </w:r>
      <w:r w:rsidR="009729D3">
        <w:rPr>
          <w:lang w:val="en-US"/>
        </w:rPr>
        <w:br/>
        <w:t xml:space="preserve">This tab will navigate to the directory listing of /static/documentation in order to allow the user to download the documentation of </w:t>
      </w:r>
      <w:proofErr w:type="spellStart"/>
      <w:r w:rsidR="009729D3">
        <w:rPr>
          <w:lang w:val="en-US"/>
        </w:rPr>
        <w:t>Asmo</w:t>
      </w:r>
      <w:proofErr w:type="spellEnd"/>
      <w:r w:rsidR="009729D3">
        <w:rPr>
          <w:lang w:val="en-US"/>
        </w:rPr>
        <w:t>.</w:t>
      </w:r>
    </w:p>
    <w:p w14:paraId="598FFE72" w14:textId="582AB403" w:rsidR="00977E77" w:rsidRDefault="00665BB3" w:rsidP="00665BB3">
      <w:pPr>
        <w:pStyle w:val="berschrift3"/>
        <w:rPr>
          <w:lang w:val="en-US"/>
        </w:rPr>
      </w:pPr>
      <w:bookmarkStart w:id="28" w:name="_Toc513586878"/>
      <w:r>
        <w:rPr>
          <w:lang w:val="en-US"/>
        </w:rPr>
        <w:lastRenderedPageBreak/>
        <w:t>HTTP API</w:t>
      </w:r>
      <w:bookmarkEnd w:id="28"/>
    </w:p>
    <w:p w14:paraId="7948C767" w14:textId="01E8D9F9" w:rsidR="00665BB3" w:rsidRDefault="00665BB3" w:rsidP="00665BB3">
      <w:pPr>
        <w:rPr>
          <w:lang w:val="en-US"/>
        </w:rPr>
      </w:pPr>
      <w:r>
        <w:rPr>
          <w:lang w:val="en-US"/>
        </w:rPr>
        <w:t>ASMO is being controlled by the usage of an API that can be accessed via HTTP.</w:t>
      </w:r>
      <w:r w:rsidR="00A43691">
        <w:rPr>
          <w:lang w:val="en-US"/>
        </w:rPr>
        <w:t xml:space="preserve"> The following </w:t>
      </w:r>
      <w:r w:rsidR="002F2486">
        <w:rPr>
          <w:lang w:val="en-US"/>
        </w:rPr>
        <w:t>routes have been defined</w:t>
      </w:r>
      <w:r w:rsidR="00A43691">
        <w:rPr>
          <w:lang w:val="en-US"/>
        </w:rPr>
        <w:t>:</w:t>
      </w:r>
    </w:p>
    <w:p w14:paraId="6B0047A8" w14:textId="425E43AC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moto</w:t>
      </w:r>
      <w:r w:rsidR="0024786A">
        <w:t>r</w:t>
      </w:r>
      <w:proofErr w:type="spellEnd"/>
    </w:p>
    <w:p w14:paraId="3556FFDE" w14:textId="50C58310" w:rsidR="0024786A" w:rsidRDefault="0024786A" w:rsidP="0024786A">
      <w:pPr>
        <w:rPr>
          <w:lang w:val="en-US"/>
        </w:rPr>
      </w:pPr>
      <w:r w:rsidRPr="00236CF1">
        <w:rPr>
          <w:lang w:val="en-US"/>
        </w:rPr>
        <w:t>This r</w:t>
      </w:r>
      <w:r w:rsidR="00236CF1" w:rsidRPr="00236CF1">
        <w:rPr>
          <w:lang w:val="en-US"/>
        </w:rPr>
        <w:t>oute provides the f</w:t>
      </w:r>
      <w:r w:rsidR="00236CF1">
        <w:rPr>
          <w:lang w:val="en-US"/>
        </w:rPr>
        <w:t xml:space="preserve">unctionality to control ASMOs motors. It requires data to be sent as </w:t>
      </w:r>
      <w:r w:rsidR="006C1C8A">
        <w:rPr>
          <w:lang w:val="en-US"/>
        </w:rPr>
        <w:t xml:space="preserve">a POST request with </w:t>
      </w:r>
      <w:r w:rsidR="00236CF1" w:rsidRPr="00B31CAD">
        <w:rPr>
          <w:lang w:val="en-US"/>
        </w:rPr>
        <w:t xml:space="preserve">form-data. </w:t>
      </w:r>
      <w:r w:rsidR="00236CF1" w:rsidRPr="004E67EA">
        <w:rPr>
          <w:lang w:val="en-US"/>
        </w:rPr>
        <w:t xml:space="preserve">Within this, it expects the values </w:t>
      </w:r>
      <w:r w:rsidR="004E67EA" w:rsidRPr="004E67EA">
        <w:rPr>
          <w:lang w:val="en-US"/>
        </w:rPr>
        <w:t>motor1speed and motor2speed. In</w:t>
      </w:r>
      <w:r w:rsidR="004E67EA">
        <w:rPr>
          <w:lang w:val="en-US"/>
        </w:rPr>
        <w:t xml:space="preserve"> Postman, calling this route looks like this:</w:t>
      </w:r>
    </w:p>
    <w:p w14:paraId="37997211" w14:textId="77777777" w:rsidR="007204AF" w:rsidRDefault="009717A0" w:rsidP="007204AF">
      <w:pPr>
        <w:keepNext/>
      </w:pPr>
      <w:r>
        <w:rPr>
          <w:noProof/>
        </w:rPr>
        <w:drawing>
          <wp:inline distT="0" distB="0" distL="0" distR="0" wp14:anchorId="6FF5FD81" wp14:editId="11796E4C">
            <wp:extent cx="5220335" cy="24206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E35D" w14:textId="7B1CFED7" w:rsidR="004E67EA" w:rsidRPr="00266F2A" w:rsidRDefault="007204AF" w:rsidP="00266F2A">
      <w:pPr>
        <w:pStyle w:val="Beschriftung"/>
      </w:pPr>
      <w:bookmarkStart w:id="29" w:name="_Toc513586900"/>
      <w:r>
        <w:t xml:space="preserve">Figure </w:t>
      </w:r>
      <w:fldSimple w:instr=" SEQ Figure \* ARABIC ">
        <w:r w:rsidR="001C4D00">
          <w:rPr>
            <w:noProof/>
          </w:rPr>
          <w:t>2</w:t>
        </w:r>
      </w:fldSimple>
      <w:r>
        <w:t xml:space="preserve"> - Postman: /</w:t>
      </w:r>
      <w:proofErr w:type="spellStart"/>
      <w:r>
        <w:t>api</w:t>
      </w:r>
      <w:proofErr w:type="spellEnd"/>
      <w:r>
        <w:t>/</w:t>
      </w:r>
      <w:proofErr w:type="spellStart"/>
      <w:r>
        <w:t>motor</w:t>
      </w:r>
      <w:bookmarkEnd w:id="29"/>
      <w:proofErr w:type="spellEnd"/>
    </w:p>
    <w:p w14:paraId="04C9D58C" w14:textId="2DDAA7BC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distance</w:t>
      </w:r>
      <w:proofErr w:type="spellEnd"/>
    </w:p>
    <w:p w14:paraId="38619D5B" w14:textId="26AA1FB3" w:rsidR="00334015" w:rsidRDefault="00334015" w:rsidP="00334015">
      <w:pPr>
        <w:rPr>
          <w:lang w:val="en-US"/>
        </w:rPr>
      </w:pPr>
      <w:r w:rsidRPr="00B31CAD">
        <w:rPr>
          <w:lang w:val="en-US"/>
        </w:rPr>
        <w:t xml:space="preserve">This </w:t>
      </w:r>
      <w:r w:rsidR="00B31CAD" w:rsidRPr="00B31CAD">
        <w:rPr>
          <w:lang w:val="en-US"/>
        </w:rPr>
        <w:t>route provides access to</w:t>
      </w:r>
      <w:r w:rsidR="00B31CAD">
        <w:rPr>
          <w:lang w:val="en-US"/>
        </w:rPr>
        <w:t xml:space="preserve"> the distance being read by the ultrasonic sensor in front of ASMO. It </w:t>
      </w:r>
      <w:r w:rsidR="00135233">
        <w:rPr>
          <w:lang w:val="en-US"/>
        </w:rPr>
        <w:t>has to be used as a GET request and will return a JSON Document containing the distance value. In Postman, calling this route looks like this:</w:t>
      </w:r>
    </w:p>
    <w:p w14:paraId="219881DC" w14:textId="77777777" w:rsidR="00266F2A" w:rsidRDefault="00CE47A7" w:rsidP="00266F2A">
      <w:pPr>
        <w:keepNext/>
      </w:pPr>
      <w:r>
        <w:rPr>
          <w:noProof/>
        </w:rPr>
        <w:lastRenderedPageBreak/>
        <w:drawing>
          <wp:inline distT="0" distB="0" distL="0" distR="0" wp14:anchorId="4EE0D58D" wp14:editId="2801D9B4">
            <wp:extent cx="5220335" cy="188468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EEAA" w14:textId="2CCEB4AB" w:rsidR="004830FA" w:rsidRPr="00B31CAD" w:rsidRDefault="00266F2A" w:rsidP="00266F2A">
      <w:pPr>
        <w:pStyle w:val="Beschriftung"/>
        <w:rPr>
          <w:lang w:val="en-US"/>
        </w:rPr>
      </w:pPr>
      <w:bookmarkStart w:id="30" w:name="_Toc513586901"/>
      <w:r>
        <w:t xml:space="preserve">Figure </w:t>
      </w:r>
      <w:fldSimple w:instr=" SEQ Figure \* ARABIC ">
        <w:r w:rsidR="001C4D00">
          <w:rPr>
            <w:noProof/>
          </w:rPr>
          <w:t>3</w:t>
        </w:r>
      </w:fldSimple>
      <w:r w:rsidRPr="00A63C00">
        <w:t xml:space="preserve"> - Postman: /</w:t>
      </w:r>
      <w:proofErr w:type="spellStart"/>
      <w:r w:rsidRPr="00A63C00">
        <w:t>api</w:t>
      </w:r>
      <w:proofErr w:type="spellEnd"/>
      <w:r w:rsidRPr="00A63C00">
        <w:t>/</w:t>
      </w:r>
      <w:proofErr w:type="spellStart"/>
      <w:r>
        <w:t>distance</w:t>
      </w:r>
      <w:bookmarkEnd w:id="30"/>
      <w:proofErr w:type="spellEnd"/>
    </w:p>
    <w:p w14:paraId="4E120359" w14:textId="49D00CB5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camera</w:t>
      </w:r>
      <w:proofErr w:type="spellEnd"/>
      <w:r w:rsidR="002B0E9A">
        <w:t>/</w:t>
      </w:r>
      <w:proofErr w:type="spellStart"/>
      <w:r w:rsidR="002B0E9A">
        <w:t>SinglePicture</w:t>
      </w:r>
      <w:proofErr w:type="spellEnd"/>
    </w:p>
    <w:p w14:paraId="4D8468ED" w14:textId="07DE0395" w:rsidR="002B0E9A" w:rsidRDefault="002B0E9A" w:rsidP="002B0E9A">
      <w:pPr>
        <w:rPr>
          <w:lang w:val="en-US"/>
        </w:rPr>
      </w:pPr>
      <w:r w:rsidRPr="002B0E9A">
        <w:rPr>
          <w:lang w:val="en-US"/>
        </w:rPr>
        <w:t>This route provides access to</w:t>
      </w:r>
      <w:r>
        <w:rPr>
          <w:lang w:val="en-US"/>
        </w:rPr>
        <w:t xml:space="preserve"> </w:t>
      </w:r>
      <w:r w:rsidRPr="002B0E9A">
        <w:rPr>
          <w:lang w:val="en-US"/>
        </w:rPr>
        <w:t>the camera of A</w:t>
      </w:r>
      <w:r>
        <w:rPr>
          <w:lang w:val="en-US"/>
        </w:rPr>
        <w:t xml:space="preserve">SMO. It returns an image object containing the current </w:t>
      </w:r>
      <w:r w:rsidR="002576D8">
        <w:rPr>
          <w:lang w:val="en-US"/>
        </w:rPr>
        <w:t>picture from the camera. In Postman, calling this route looks like this:</w:t>
      </w:r>
    </w:p>
    <w:p w14:paraId="705692AC" w14:textId="77777777" w:rsidR="00266F2A" w:rsidRDefault="00242B75" w:rsidP="00266F2A">
      <w:pPr>
        <w:keepNext/>
      </w:pPr>
      <w:r>
        <w:rPr>
          <w:noProof/>
        </w:rPr>
        <w:drawing>
          <wp:inline distT="0" distB="0" distL="0" distR="0" wp14:anchorId="0D253F17" wp14:editId="5473012E">
            <wp:extent cx="5220335" cy="2738755"/>
            <wp:effectExtent l="0" t="0" r="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1E01" w14:textId="41B40B0C" w:rsidR="00242B75" w:rsidRPr="002B0E9A" w:rsidRDefault="00266F2A" w:rsidP="00266F2A">
      <w:pPr>
        <w:pStyle w:val="Beschriftung"/>
        <w:rPr>
          <w:lang w:val="en-US"/>
        </w:rPr>
      </w:pPr>
      <w:bookmarkStart w:id="31" w:name="_Toc513586902"/>
      <w:r w:rsidRPr="00354A6C">
        <w:rPr>
          <w:lang w:val="en-US"/>
        </w:rPr>
        <w:t xml:space="preserve">Figure </w:t>
      </w:r>
      <w:r w:rsidR="0097692E">
        <w:fldChar w:fldCharType="begin"/>
      </w:r>
      <w:r w:rsidR="0097692E" w:rsidRPr="00354A6C">
        <w:rPr>
          <w:lang w:val="en-US"/>
        </w:rPr>
        <w:instrText xml:space="preserve"> SEQ Figure \* ARABIC </w:instrText>
      </w:r>
      <w:r w:rsidR="0097692E">
        <w:fldChar w:fldCharType="separate"/>
      </w:r>
      <w:r w:rsidR="001C4D00">
        <w:rPr>
          <w:noProof/>
          <w:lang w:val="en-US"/>
        </w:rPr>
        <w:t>4</w:t>
      </w:r>
      <w:r w:rsidR="0097692E">
        <w:rPr>
          <w:noProof/>
        </w:rPr>
        <w:fldChar w:fldCharType="end"/>
      </w:r>
      <w:r w:rsidRPr="00354A6C">
        <w:rPr>
          <w:lang w:val="en-US"/>
        </w:rPr>
        <w:t xml:space="preserve"> - Postman: /</w:t>
      </w:r>
      <w:proofErr w:type="spellStart"/>
      <w:r w:rsidRPr="00354A6C">
        <w:rPr>
          <w:lang w:val="en-US"/>
        </w:rPr>
        <w:t>api</w:t>
      </w:r>
      <w:proofErr w:type="spellEnd"/>
      <w:r w:rsidRPr="00354A6C">
        <w:rPr>
          <w:lang w:val="en-US"/>
        </w:rPr>
        <w:t>/camera/</w:t>
      </w:r>
      <w:proofErr w:type="spellStart"/>
      <w:r w:rsidRPr="00354A6C">
        <w:rPr>
          <w:lang w:val="en-US"/>
        </w:rPr>
        <w:t>SinglePicture</w:t>
      </w:r>
      <w:bookmarkEnd w:id="31"/>
      <w:proofErr w:type="spellEnd"/>
    </w:p>
    <w:p w14:paraId="24173C9C" w14:textId="61DD6825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/camera/</w:t>
      </w:r>
      <w:r w:rsidR="002B0E9A">
        <w:rPr>
          <w:lang w:val="en-US"/>
        </w:rPr>
        <w:t>Stream</w:t>
      </w:r>
    </w:p>
    <w:p w14:paraId="44DDA8DE" w14:textId="5E1E5D01" w:rsidR="00CE47A7" w:rsidRPr="002576D8" w:rsidRDefault="002F1C5A" w:rsidP="002576D8">
      <w:pPr>
        <w:rPr>
          <w:lang w:val="en-US"/>
        </w:rPr>
      </w:pPr>
      <w:r>
        <w:rPr>
          <w:lang w:val="en-US"/>
        </w:rPr>
        <w:t>This route provides access to the camera of ASMO. It returns a</w:t>
      </w:r>
      <w:r w:rsidR="001F36D9">
        <w:rPr>
          <w:lang w:val="en-US"/>
        </w:rPr>
        <w:t xml:space="preserve"> stream of image objects.</w:t>
      </w:r>
    </w:p>
    <w:p w14:paraId="2A7CE6E5" w14:textId="1DDB1AED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/led</w:t>
      </w:r>
    </w:p>
    <w:p w14:paraId="79A4AAB2" w14:textId="0DDC3297" w:rsidR="002576D8" w:rsidRDefault="001F36D9" w:rsidP="002576D8">
      <w:pPr>
        <w:rPr>
          <w:lang w:val="en-US"/>
        </w:rPr>
      </w:pPr>
      <w:r>
        <w:rPr>
          <w:lang w:val="en-US"/>
        </w:rPr>
        <w:t xml:space="preserve">This route </w:t>
      </w:r>
      <w:r w:rsidR="00B3099C">
        <w:rPr>
          <w:lang w:val="en-US"/>
        </w:rPr>
        <w:t xml:space="preserve">provides access to the LED of ASMO. It can be called both with a </w:t>
      </w:r>
      <w:r w:rsidR="005B0172">
        <w:rPr>
          <w:lang w:val="en-US"/>
        </w:rPr>
        <w:t xml:space="preserve">GET and a POST request. Calling it with a GET request will turn the LED off and return a JSON document which states that is was successful. </w:t>
      </w:r>
      <w:r w:rsidR="00E322FA">
        <w:rPr>
          <w:lang w:val="en-US"/>
        </w:rPr>
        <w:t xml:space="preserve">With a POST request, the colors of the LED can be </w:t>
      </w:r>
      <w:proofErr w:type="spellStart"/>
      <w:r w:rsidR="00E322FA">
        <w:rPr>
          <w:lang w:val="en-US"/>
        </w:rPr>
        <w:t>toogled</w:t>
      </w:r>
      <w:proofErr w:type="spellEnd"/>
      <w:r w:rsidR="00E322FA">
        <w:rPr>
          <w:lang w:val="en-US"/>
        </w:rPr>
        <w:t xml:space="preserve">. </w:t>
      </w:r>
      <w:r w:rsidR="00E322FA">
        <w:rPr>
          <w:lang w:val="en-US"/>
        </w:rPr>
        <w:lastRenderedPageBreak/>
        <w:t xml:space="preserve">Here, red, green and blue are available. The color provided will be turned on or off dependent on its current status. </w:t>
      </w:r>
      <w:r w:rsidR="00303B0E">
        <w:rPr>
          <w:lang w:val="en-US"/>
        </w:rPr>
        <w:t>If multiple colors are turned on, the LED will show the mix of these colors.</w:t>
      </w:r>
      <w:r w:rsidR="00B36F60">
        <w:rPr>
          <w:lang w:val="en-US"/>
        </w:rPr>
        <w:t xml:space="preserve"> </w:t>
      </w:r>
      <w:r w:rsidR="002576D8">
        <w:rPr>
          <w:lang w:val="en-US"/>
        </w:rPr>
        <w:t>In Postman, calling this route looks like this:</w:t>
      </w:r>
    </w:p>
    <w:p w14:paraId="7102F7BF" w14:textId="77777777" w:rsidR="00266F2A" w:rsidRDefault="00B36F60" w:rsidP="00266F2A">
      <w:pPr>
        <w:keepNext/>
      </w:pPr>
      <w:r>
        <w:rPr>
          <w:noProof/>
        </w:rPr>
        <w:drawing>
          <wp:inline distT="0" distB="0" distL="0" distR="0" wp14:anchorId="2D426324" wp14:editId="4366BCBF">
            <wp:extent cx="5220335" cy="348297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3B85" w14:textId="405AE845" w:rsidR="00B36F60" w:rsidRDefault="00266F2A" w:rsidP="00266F2A">
      <w:pPr>
        <w:pStyle w:val="Beschriftung"/>
        <w:rPr>
          <w:lang w:val="en-US"/>
        </w:rPr>
      </w:pPr>
      <w:bookmarkStart w:id="32" w:name="_Toc513586903"/>
      <w:r w:rsidRPr="00354A6C">
        <w:rPr>
          <w:lang w:val="en-US"/>
        </w:rPr>
        <w:t xml:space="preserve">Figure </w:t>
      </w:r>
      <w:r w:rsidR="0097692E">
        <w:fldChar w:fldCharType="begin"/>
      </w:r>
      <w:r w:rsidR="0097692E" w:rsidRPr="00354A6C">
        <w:rPr>
          <w:lang w:val="en-US"/>
        </w:rPr>
        <w:instrText xml:space="preserve"> SEQ Figure \* ARABIC </w:instrText>
      </w:r>
      <w:r w:rsidR="0097692E">
        <w:fldChar w:fldCharType="separate"/>
      </w:r>
      <w:r w:rsidR="001C4D00">
        <w:rPr>
          <w:noProof/>
          <w:lang w:val="en-US"/>
        </w:rPr>
        <w:t>5</w:t>
      </w:r>
      <w:r w:rsidR="0097692E">
        <w:rPr>
          <w:noProof/>
        </w:rPr>
        <w:fldChar w:fldCharType="end"/>
      </w:r>
      <w:r w:rsidRPr="00354A6C">
        <w:rPr>
          <w:lang w:val="en-US"/>
        </w:rPr>
        <w:t xml:space="preserve"> - Postman: /</w:t>
      </w:r>
      <w:proofErr w:type="spellStart"/>
      <w:r w:rsidRPr="00354A6C">
        <w:rPr>
          <w:lang w:val="en-US"/>
        </w:rPr>
        <w:t>api</w:t>
      </w:r>
      <w:proofErr w:type="spellEnd"/>
      <w:r w:rsidRPr="00354A6C">
        <w:rPr>
          <w:lang w:val="en-US"/>
        </w:rPr>
        <w:t>/led - POST</w:t>
      </w:r>
      <w:bookmarkEnd w:id="32"/>
    </w:p>
    <w:p w14:paraId="0FA356E0" w14:textId="77777777" w:rsidR="00266F2A" w:rsidRDefault="00677D9E" w:rsidP="00266F2A">
      <w:pPr>
        <w:keepNext/>
      </w:pPr>
      <w:r>
        <w:rPr>
          <w:noProof/>
        </w:rPr>
        <w:drawing>
          <wp:inline distT="0" distB="0" distL="0" distR="0" wp14:anchorId="10E25525" wp14:editId="3A1D27D1">
            <wp:extent cx="5220335" cy="17907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C17" w14:textId="4D58B0AF" w:rsidR="00677D9E" w:rsidRPr="002576D8" w:rsidRDefault="00266F2A" w:rsidP="00266F2A">
      <w:pPr>
        <w:pStyle w:val="Beschriftung"/>
        <w:rPr>
          <w:lang w:val="en-US"/>
        </w:rPr>
      </w:pPr>
      <w:bookmarkStart w:id="33" w:name="_Toc513586904"/>
      <w:r w:rsidRPr="00354A6C">
        <w:rPr>
          <w:lang w:val="en-US"/>
        </w:rPr>
        <w:t xml:space="preserve">Figure </w:t>
      </w:r>
      <w:r w:rsidR="0097692E">
        <w:fldChar w:fldCharType="begin"/>
      </w:r>
      <w:r w:rsidR="0097692E" w:rsidRPr="00354A6C">
        <w:rPr>
          <w:lang w:val="en-US"/>
        </w:rPr>
        <w:instrText xml:space="preserve"> SEQ Figure \* ARABIC </w:instrText>
      </w:r>
      <w:r w:rsidR="0097692E">
        <w:fldChar w:fldCharType="separate"/>
      </w:r>
      <w:r w:rsidR="001C4D00">
        <w:rPr>
          <w:noProof/>
          <w:lang w:val="en-US"/>
        </w:rPr>
        <w:t>6</w:t>
      </w:r>
      <w:r w:rsidR="0097692E">
        <w:rPr>
          <w:noProof/>
        </w:rPr>
        <w:fldChar w:fldCharType="end"/>
      </w:r>
      <w:r w:rsidRPr="00354A6C">
        <w:rPr>
          <w:lang w:val="en-US"/>
        </w:rPr>
        <w:t xml:space="preserve"> - Postman: /</w:t>
      </w:r>
      <w:proofErr w:type="spellStart"/>
      <w:r w:rsidRPr="00354A6C">
        <w:rPr>
          <w:lang w:val="en-US"/>
        </w:rPr>
        <w:t>api</w:t>
      </w:r>
      <w:proofErr w:type="spellEnd"/>
      <w:r w:rsidRPr="00354A6C">
        <w:rPr>
          <w:lang w:val="en-US"/>
        </w:rPr>
        <w:t>/led - GET</w:t>
      </w:r>
      <w:bookmarkEnd w:id="33"/>
    </w:p>
    <w:p w14:paraId="480DB9C0" w14:textId="77777777" w:rsidR="00A618D9" w:rsidRDefault="00A618D9">
      <w:pPr>
        <w:spacing w:after="0" w:line="240" w:lineRule="auto"/>
        <w:jc w:val="left"/>
        <w:rPr>
          <w:rFonts w:ascii="Cambria" w:eastAsia="Times New Roman" w:hAnsi="Cambria"/>
          <w:b/>
          <w:bCs/>
          <w:i/>
          <w:iCs/>
          <w:color w:val="4F81BD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14B297D7" w14:textId="22F5BAD8" w:rsidR="002F2486" w:rsidRDefault="002F2486" w:rsidP="00A618D9">
      <w:pPr>
        <w:pStyle w:val="berschrift4"/>
        <w:numPr>
          <w:ilvl w:val="0"/>
          <w:numId w:val="0"/>
        </w:numPr>
        <w:rPr>
          <w:lang w:val="en-US"/>
        </w:rPr>
      </w:pPr>
      <w:r w:rsidRPr="002F2486">
        <w:rPr>
          <w:lang w:val="en-US"/>
        </w:rPr>
        <w:lastRenderedPageBreak/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/temperature</w:t>
      </w:r>
    </w:p>
    <w:p w14:paraId="449ECC87" w14:textId="62EF9BE7" w:rsidR="00BA6476" w:rsidRPr="00BA6476" w:rsidRDefault="00BA6476" w:rsidP="00BA6476">
      <w:pPr>
        <w:rPr>
          <w:lang w:val="en-US"/>
        </w:rPr>
      </w:pPr>
      <w:r>
        <w:rPr>
          <w:lang w:val="en-US"/>
        </w:rPr>
        <w:t xml:space="preserve">This route provides access to the temperature sensor of ASMO. </w:t>
      </w:r>
      <w:r w:rsidR="008C6589">
        <w:rPr>
          <w:lang w:val="en-US"/>
        </w:rPr>
        <w:t xml:space="preserve">It has to be called with a GET request and will return </w:t>
      </w:r>
      <w:r w:rsidR="007950D2">
        <w:rPr>
          <w:lang w:val="en-US"/>
        </w:rPr>
        <w:t xml:space="preserve">a JSON document containing </w:t>
      </w:r>
      <w:r w:rsidR="008C6589">
        <w:rPr>
          <w:lang w:val="en-US"/>
        </w:rPr>
        <w:t>the current temperature and humidity.</w:t>
      </w:r>
    </w:p>
    <w:p w14:paraId="388017E1" w14:textId="234CBE75" w:rsidR="002576D8" w:rsidRDefault="002576D8" w:rsidP="002576D8">
      <w:pPr>
        <w:rPr>
          <w:lang w:val="en-US"/>
        </w:rPr>
      </w:pPr>
      <w:r>
        <w:rPr>
          <w:lang w:val="en-US"/>
        </w:rPr>
        <w:t>In Postman, calling this route looks like this:</w:t>
      </w:r>
    </w:p>
    <w:p w14:paraId="1CABF929" w14:textId="77777777" w:rsidR="00266F2A" w:rsidRDefault="00800F17" w:rsidP="00266F2A">
      <w:pPr>
        <w:keepNext/>
      </w:pPr>
      <w:r>
        <w:rPr>
          <w:noProof/>
        </w:rPr>
        <w:drawing>
          <wp:inline distT="0" distB="0" distL="0" distR="0" wp14:anchorId="2F3C783D" wp14:editId="5A8E82C8">
            <wp:extent cx="5220335" cy="20250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49C5" w14:textId="3C364530" w:rsidR="00677D9E" w:rsidRDefault="00266F2A" w:rsidP="00266F2A">
      <w:pPr>
        <w:pStyle w:val="Beschriftung"/>
      </w:pPr>
      <w:bookmarkStart w:id="34" w:name="_Toc513586905"/>
      <w:r>
        <w:t xml:space="preserve">Figure </w:t>
      </w:r>
      <w:fldSimple w:instr=" SEQ Figure \* ARABIC ">
        <w:r w:rsidR="001C4D00">
          <w:rPr>
            <w:noProof/>
          </w:rPr>
          <w:t>7</w:t>
        </w:r>
      </w:fldSimple>
      <w:r w:rsidRPr="00FC59A6">
        <w:t xml:space="preserve"> - Postman: /</w:t>
      </w:r>
      <w:proofErr w:type="spellStart"/>
      <w:r w:rsidRPr="00FC59A6">
        <w:t>api</w:t>
      </w:r>
      <w:proofErr w:type="spellEnd"/>
      <w:r w:rsidRPr="00FC59A6">
        <w:t>/</w:t>
      </w:r>
      <w:proofErr w:type="spellStart"/>
      <w:r>
        <w:t>temperature</w:t>
      </w:r>
      <w:bookmarkEnd w:id="34"/>
      <w:proofErr w:type="spellEnd"/>
    </w:p>
    <w:p w14:paraId="163DF6CD" w14:textId="77777777" w:rsidR="00A618D9" w:rsidRDefault="00A618D9">
      <w:pPr>
        <w:spacing w:after="0" w:line="240" w:lineRule="auto"/>
        <w:jc w:val="left"/>
        <w:rPr>
          <w:rFonts w:ascii="Cambria" w:eastAsia="Times New Roman" w:hAnsi="Cambria"/>
          <w:b/>
          <w:bCs/>
          <w:i/>
          <w:iCs/>
          <w:color w:val="4F81BD"/>
          <w:highlight w:val="lightGray"/>
        </w:rPr>
      </w:pPr>
      <w:r>
        <w:rPr>
          <w:highlight w:val="lightGray"/>
        </w:rPr>
        <w:br w:type="page"/>
      </w:r>
    </w:p>
    <w:p w14:paraId="14E90FE4" w14:textId="0C6EEB1A" w:rsidR="001C25EC" w:rsidRDefault="001C25EC" w:rsidP="00A618D9">
      <w:pPr>
        <w:pStyle w:val="berschrift4"/>
        <w:numPr>
          <w:ilvl w:val="0"/>
          <w:numId w:val="0"/>
        </w:numPr>
      </w:pPr>
      <w:bookmarkStart w:id="35" w:name="_GoBack"/>
      <w:bookmarkEnd w:id="35"/>
      <w:r>
        <w:lastRenderedPageBreak/>
        <w:t>/</w:t>
      </w:r>
      <w:proofErr w:type="spellStart"/>
      <w:r>
        <w:t>api</w:t>
      </w:r>
      <w:proofErr w:type="spellEnd"/>
      <w:r>
        <w:t>/</w:t>
      </w:r>
      <w:proofErr w:type="spellStart"/>
      <w:r>
        <w:t>settings</w:t>
      </w:r>
      <w:proofErr w:type="spellEnd"/>
    </w:p>
    <w:p w14:paraId="17BBBC0C" w14:textId="28725E80" w:rsidR="001C25EC" w:rsidRDefault="001C25EC" w:rsidP="001C25EC">
      <w:pPr>
        <w:rPr>
          <w:lang w:val="en-US"/>
        </w:rPr>
      </w:pPr>
      <w:r w:rsidRPr="001C25EC">
        <w:rPr>
          <w:lang w:val="en-US"/>
        </w:rPr>
        <w:t>This route provides the f</w:t>
      </w:r>
      <w:r>
        <w:rPr>
          <w:lang w:val="en-US"/>
        </w:rPr>
        <w:t xml:space="preserve">unctionality to get and set the different settings stored in </w:t>
      </w:r>
      <w:proofErr w:type="spellStart"/>
      <w:r>
        <w:rPr>
          <w:lang w:val="en-US"/>
        </w:rPr>
        <w:t>Asmo.conf</w:t>
      </w:r>
      <w:proofErr w:type="spellEnd"/>
      <w:r w:rsidR="00941C4B">
        <w:rPr>
          <w:lang w:val="en-US"/>
        </w:rPr>
        <w:t>. It can be called both with a GET and a POST request. Calling it with a GET request will return all settings</w:t>
      </w:r>
      <w:r w:rsidR="0069428A">
        <w:rPr>
          <w:lang w:val="en-US"/>
        </w:rPr>
        <w:t>. In addition, a specific section can be requested within the URL of the request (e.g. calling /</w:t>
      </w:r>
      <w:proofErr w:type="spellStart"/>
      <w:r w:rsidR="0069428A">
        <w:rPr>
          <w:lang w:val="en-US"/>
        </w:rPr>
        <w:t>api</w:t>
      </w:r>
      <w:proofErr w:type="spellEnd"/>
      <w:r w:rsidR="0069428A">
        <w:rPr>
          <w:lang w:val="en-US"/>
        </w:rPr>
        <w:t xml:space="preserve">/settings/Server). Calling it with a POST request </w:t>
      </w:r>
      <w:r w:rsidR="009A401B">
        <w:rPr>
          <w:lang w:val="en-US"/>
        </w:rPr>
        <w:t xml:space="preserve">requires the </w:t>
      </w:r>
      <w:r w:rsidR="00A271C3">
        <w:rPr>
          <w:lang w:val="en-US"/>
        </w:rPr>
        <w:t>body to contain a JSON document with all settings that shall be set. In Postman, calling this route looks like this:</w:t>
      </w:r>
    </w:p>
    <w:p w14:paraId="03C664D2" w14:textId="77777777" w:rsidR="007576F8" w:rsidRDefault="007576F8" w:rsidP="007576F8">
      <w:pPr>
        <w:keepNext/>
      </w:pPr>
      <w:r>
        <w:rPr>
          <w:noProof/>
        </w:rPr>
        <w:drawing>
          <wp:inline distT="0" distB="0" distL="0" distR="0" wp14:anchorId="2919FD49" wp14:editId="7837825E">
            <wp:extent cx="5220335" cy="168211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2EA3" w14:textId="0A6C864F" w:rsidR="00A271C3" w:rsidRPr="00361F3B" w:rsidRDefault="007576F8" w:rsidP="007576F8">
      <w:pPr>
        <w:pStyle w:val="Beschriftung"/>
        <w:rPr>
          <w:lang w:val="en-US"/>
        </w:rPr>
      </w:pPr>
      <w:bookmarkStart w:id="36" w:name="_Toc513586906"/>
      <w:r w:rsidRPr="00361F3B">
        <w:rPr>
          <w:lang w:val="en-US"/>
        </w:rPr>
        <w:t xml:space="preserve">Figure </w:t>
      </w:r>
      <w:r>
        <w:fldChar w:fldCharType="begin"/>
      </w:r>
      <w:r w:rsidRPr="00361F3B">
        <w:rPr>
          <w:lang w:val="en-US"/>
        </w:rPr>
        <w:instrText xml:space="preserve"> SEQ Figure \* ARABIC </w:instrText>
      </w:r>
      <w:r>
        <w:fldChar w:fldCharType="separate"/>
      </w:r>
      <w:r w:rsidR="001C4D00">
        <w:rPr>
          <w:noProof/>
          <w:lang w:val="en-US"/>
        </w:rPr>
        <w:t>8</w:t>
      </w:r>
      <w:r>
        <w:fldChar w:fldCharType="end"/>
      </w:r>
      <w:r w:rsidRPr="00361F3B">
        <w:rPr>
          <w:lang w:val="en-US"/>
        </w:rPr>
        <w:t xml:space="preserve"> - Postman: /</w:t>
      </w:r>
      <w:proofErr w:type="spellStart"/>
      <w:r w:rsidRPr="00361F3B">
        <w:rPr>
          <w:lang w:val="en-US"/>
        </w:rPr>
        <w:t>api</w:t>
      </w:r>
      <w:proofErr w:type="spellEnd"/>
      <w:r w:rsidRPr="00361F3B">
        <w:rPr>
          <w:lang w:val="en-US"/>
        </w:rPr>
        <w:t>/settings – GET</w:t>
      </w:r>
      <w:bookmarkEnd w:id="36"/>
    </w:p>
    <w:p w14:paraId="41880FBA" w14:textId="27621C36" w:rsidR="007576F8" w:rsidRPr="007576F8" w:rsidRDefault="00354A6C" w:rsidP="00354A6C">
      <w:pPr>
        <w:keepNext/>
        <w:jc w:val="center"/>
      </w:pPr>
      <w:r>
        <w:rPr>
          <w:noProof/>
        </w:rPr>
        <w:drawing>
          <wp:inline distT="0" distB="0" distL="0" distR="0" wp14:anchorId="79E11B0E" wp14:editId="1D895631">
            <wp:extent cx="5220335" cy="26949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229A" w14:textId="16D0E4CE" w:rsidR="00354A6C" w:rsidRPr="00354A6C" w:rsidRDefault="00354A6C" w:rsidP="00F31B67">
      <w:pPr>
        <w:pStyle w:val="Beschriftung"/>
      </w:pPr>
      <w:bookmarkStart w:id="37" w:name="_Toc513586907"/>
      <w:r>
        <w:t xml:space="preserve">Figure </w:t>
      </w:r>
      <w:fldSimple w:instr=" SEQ Figure \* ARABIC ">
        <w:r w:rsidR="001C4D00">
          <w:rPr>
            <w:noProof/>
          </w:rPr>
          <w:t>9</w:t>
        </w:r>
      </w:fldSimple>
      <w:r>
        <w:t xml:space="preserve"> - Postman: /</w:t>
      </w:r>
      <w:proofErr w:type="spellStart"/>
      <w:r>
        <w:t>api</w:t>
      </w:r>
      <w:proofErr w:type="spellEnd"/>
      <w:r>
        <w:t>/</w:t>
      </w:r>
      <w:proofErr w:type="spellStart"/>
      <w:r>
        <w:t>settings</w:t>
      </w:r>
      <w:proofErr w:type="spellEnd"/>
      <w:r>
        <w:t xml:space="preserve"> – POST</w:t>
      </w:r>
      <w:bookmarkEnd w:id="37"/>
    </w:p>
    <w:p w14:paraId="34DCF9F4" w14:textId="77777777" w:rsidR="00A618D9" w:rsidRDefault="00A618D9">
      <w:pPr>
        <w:spacing w:after="0" w:line="240" w:lineRule="auto"/>
        <w:jc w:val="left"/>
        <w:rPr>
          <w:rFonts w:ascii="Cambria" w:eastAsia="Times New Roman" w:hAnsi="Cambria"/>
          <w:b/>
          <w:bCs/>
          <w:i/>
          <w:iCs/>
          <w:color w:val="4F81BD"/>
          <w:highlight w:val="lightGray"/>
        </w:rPr>
      </w:pPr>
      <w:r>
        <w:rPr>
          <w:highlight w:val="lightGray"/>
        </w:rPr>
        <w:br w:type="page"/>
      </w:r>
    </w:p>
    <w:p w14:paraId="32CA342D" w14:textId="7928FF74" w:rsidR="002F2486" w:rsidRDefault="002F2486" w:rsidP="00A618D9">
      <w:pPr>
        <w:pStyle w:val="berschrift4"/>
        <w:numPr>
          <w:ilvl w:val="0"/>
          <w:numId w:val="0"/>
        </w:numPr>
      </w:pPr>
      <w:r w:rsidRPr="002F2486">
        <w:lastRenderedPageBreak/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="00267549">
        <w:t>system</w:t>
      </w:r>
      <w:proofErr w:type="spellEnd"/>
      <w:r w:rsidR="00267549">
        <w:t>/</w:t>
      </w:r>
    </w:p>
    <w:p w14:paraId="11C0917F" w14:textId="1CC0EB93" w:rsidR="00FC7704" w:rsidRDefault="007950D2" w:rsidP="00FC7704">
      <w:pPr>
        <w:rPr>
          <w:lang w:val="en-US"/>
        </w:rPr>
      </w:pPr>
      <w:r w:rsidRPr="00DD2A98">
        <w:rPr>
          <w:lang w:val="en-US"/>
        </w:rPr>
        <w:t>This rout</w:t>
      </w:r>
      <w:r w:rsidR="00DD2A98" w:rsidRPr="00DD2A98">
        <w:rPr>
          <w:lang w:val="en-US"/>
        </w:rPr>
        <w:t>e provides the f</w:t>
      </w:r>
      <w:r w:rsidR="00DD2A98">
        <w:rPr>
          <w:lang w:val="en-US"/>
        </w:rPr>
        <w:t xml:space="preserve">unctionality to </w:t>
      </w:r>
      <w:r w:rsidR="00267549">
        <w:rPr>
          <w:lang w:val="en-US"/>
        </w:rPr>
        <w:t>control</w:t>
      </w:r>
      <w:r w:rsidR="00DD2A98">
        <w:rPr>
          <w:lang w:val="en-US"/>
        </w:rPr>
        <w:t xml:space="preserve"> the system. It has to get called with a GET request.</w:t>
      </w:r>
      <w:r w:rsidR="00FC7704" w:rsidRPr="00FC7704">
        <w:rPr>
          <w:lang w:val="en-US"/>
        </w:rPr>
        <w:t xml:space="preserve"> </w:t>
      </w:r>
      <w:r w:rsidR="00FC7704">
        <w:rPr>
          <w:lang w:val="en-US"/>
        </w:rPr>
        <w:t>The specific functionality will be determined with the further URL. Currently, the following functionality is available:</w:t>
      </w:r>
    </w:p>
    <w:p w14:paraId="239A7F18" w14:textId="77777777" w:rsidR="00FC7704" w:rsidRDefault="00FC7704" w:rsidP="00FC7704">
      <w:pPr>
        <w:pStyle w:val="Listenabsatz"/>
        <w:numPr>
          <w:ilvl w:val="0"/>
          <w:numId w:val="23"/>
        </w:num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/system/shutdown</w:t>
      </w:r>
    </w:p>
    <w:p w14:paraId="790A79E8" w14:textId="77777777" w:rsidR="00FC7704" w:rsidRDefault="00FC7704" w:rsidP="00FC7704">
      <w:pPr>
        <w:pStyle w:val="Listenabsatz"/>
        <w:numPr>
          <w:ilvl w:val="0"/>
          <w:numId w:val="23"/>
        </w:num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/system/reboot</w:t>
      </w:r>
    </w:p>
    <w:p w14:paraId="21F3B058" w14:textId="77777777" w:rsidR="00FC7704" w:rsidRDefault="00FC7704" w:rsidP="00FC7704">
      <w:pPr>
        <w:pStyle w:val="Listenabsatz"/>
        <w:numPr>
          <w:ilvl w:val="0"/>
          <w:numId w:val="23"/>
        </w:num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/system/</w:t>
      </w:r>
      <w:proofErr w:type="spellStart"/>
      <w:r>
        <w:rPr>
          <w:lang w:val="en-US"/>
        </w:rPr>
        <w:t>restartServer</w:t>
      </w:r>
      <w:proofErr w:type="spellEnd"/>
    </w:p>
    <w:p w14:paraId="1F8674E6" w14:textId="25A3F540" w:rsidR="007950D2" w:rsidRDefault="00FC7704" w:rsidP="007950D2">
      <w:pPr>
        <w:rPr>
          <w:lang w:val="en-US"/>
        </w:rPr>
      </w:pPr>
      <w:r>
        <w:rPr>
          <w:lang w:val="en-US"/>
        </w:rPr>
        <w:t xml:space="preserve">Since </w:t>
      </w:r>
      <w:r w:rsidR="00DD2A98">
        <w:rPr>
          <w:lang w:val="en-US"/>
        </w:rPr>
        <w:t>th</w:t>
      </w:r>
      <w:r>
        <w:rPr>
          <w:lang w:val="en-US"/>
        </w:rPr>
        <w:t xml:space="preserve">is will trigger the system or the server to </w:t>
      </w:r>
      <w:proofErr w:type="spellStart"/>
      <w:r w:rsidR="00DD2A98">
        <w:rPr>
          <w:lang w:val="en-US"/>
        </w:rPr>
        <w:t>shutdown</w:t>
      </w:r>
      <w:proofErr w:type="spellEnd"/>
      <w:r w:rsidR="00DD2A98">
        <w:rPr>
          <w:lang w:val="en-US"/>
        </w:rPr>
        <w:t xml:space="preserve"> immediately, no result will be </w:t>
      </w:r>
      <w:r w:rsidR="009A2338">
        <w:rPr>
          <w:lang w:val="en-US"/>
        </w:rPr>
        <w:t>returned</w:t>
      </w:r>
      <w:r w:rsidR="00F61EF7">
        <w:rPr>
          <w:lang w:val="en-US"/>
        </w:rPr>
        <w:t>:</w:t>
      </w:r>
    </w:p>
    <w:p w14:paraId="2EE84E32" w14:textId="7129418A" w:rsidR="00266F2A" w:rsidRDefault="00361F3B" w:rsidP="00266F2A">
      <w:pPr>
        <w:keepNext/>
      </w:pPr>
      <w:r>
        <w:rPr>
          <w:noProof/>
        </w:rPr>
        <w:drawing>
          <wp:inline distT="0" distB="0" distL="0" distR="0" wp14:anchorId="56C4377B" wp14:editId="31F6F794">
            <wp:extent cx="5220335" cy="307086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388E" w14:textId="7D094C2C" w:rsidR="00F61EF7" w:rsidRPr="00DD2A98" w:rsidRDefault="00266F2A" w:rsidP="00266F2A">
      <w:pPr>
        <w:pStyle w:val="Beschriftung"/>
        <w:rPr>
          <w:lang w:val="en-US"/>
        </w:rPr>
      </w:pPr>
      <w:bookmarkStart w:id="38" w:name="_Toc513586908"/>
      <w:r w:rsidRPr="00FC7704">
        <w:rPr>
          <w:lang w:val="en-US"/>
        </w:rPr>
        <w:t xml:space="preserve">Figure </w:t>
      </w:r>
      <w:r w:rsidR="0097692E">
        <w:fldChar w:fldCharType="begin"/>
      </w:r>
      <w:r w:rsidR="0097692E" w:rsidRPr="00FC7704">
        <w:rPr>
          <w:lang w:val="en-US"/>
        </w:rPr>
        <w:instrText xml:space="preserve"> SEQ Figure \* ARABIC </w:instrText>
      </w:r>
      <w:r w:rsidR="0097692E">
        <w:fldChar w:fldCharType="separate"/>
      </w:r>
      <w:r w:rsidR="001C4D00">
        <w:rPr>
          <w:noProof/>
          <w:lang w:val="en-US"/>
        </w:rPr>
        <w:t>10</w:t>
      </w:r>
      <w:r w:rsidR="0097692E">
        <w:rPr>
          <w:noProof/>
        </w:rPr>
        <w:fldChar w:fldCharType="end"/>
      </w:r>
      <w:r w:rsidRPr="00FC7704">
        <w:rPr>
          <w:lang w:val="en-US"/>
        </w:rPr>
        <w:t xml:space="preserve"> - Postman: /</w:t>
      </w:r>
      <w:proofErr w:type="spellStart"/>
      <w:r w:rsidRPr="00FC7704">
        <w:rPr>
          <w:lang w:val="en-US"/>
        </w:rPr>
        <w:t>api</w:t>
      </w:r>
      <w:proofErr w:type="spellEnd"/>
      <w:r w:rsidRPr="00FC7704">
        <w:rPr>
          <w:lang w:val="en-US"/>
        </w:rPr>
        <w:t>/</w:t>
      </w:r>
      <w:r w:rsidR="00FC7704" w:rsidRPr="00FC7704">
        <w:rPr>
          <w:lang w:val="en-US"/>
        </w:rPr>
        <w:t>system/</w:t>
      </w:r>
      <w:r w:rsidR="00361F3B">
        <w:rPr>
          <w:lang w:val="en-US"/>
        </w:rPr>
        <w:t>reboot</w:t>
      </w:r>
      <w:bookmarkEnd w:id="38"/>
    </w:p>
    <w:p w14:paraId="708FEA6E" w14:textId="7DA3B92A" w:rsidR="00977E77" w:rsidRDefault="00977E77" w:rsidP="002F2486">
      <w:pPr>
        <w:pStyle w:val="berschrift1"/>
        <w:rPr>
          <w:lang w:val="en-US"/>
        </w:rPr>
      </w:pPr>
      <w:bookmarkStart w:id="39" w:name="_Toc513586879"/>
      <w:r w:rsidRPr="002F2486">
        <w:rPr>
          <w:lang w:val="en-US"/>
        </w:rPr>
        <w:lastRenderedPageBreak/>
        <w:t>Outlook</w:t>
      </w:r>
      <w:bookmarkEnd w:id="39"/>
    </w:p>
    <w:p w14:paraId="0D0369E9" w14:textId="6172C045" w:rsidR="00782EBB" w:rsidRDefault="00782EBB" w:rsidP="00782EBB">
      <w:pPr>
        <w:rPr>
          <w:lang w:val="en-US"/>
        </w:rPr>
      </w:pPr>
      <w:r>
        <w:rPr>
          <w:lang w:val="en-US"/>
        </w:rPr>
        <w:t>This implementation of ASMO provides only the basic features needed by a robot platform. Therefore, a lot more features can</w:t>
      </w:r>
      <w:r w:rsidR="00E06671">
        <w:rPr>
          <w:lang w:val="en-US"/>
        </w:rPr>
        <w:t xml:space="preserve"> get implemented. This section will try to outline some features and possible ways of implementing them.</w:t>
      </w:r>
    </w:p>
    <w:p w14:paraId="0A47121A" w14:textId="77F7732F" w:rsidR="00E06671" w:rsidRDefault="00222A58" w:rsidP="00976C9D">
      <w:pPr>
        <w:pStyle w:val="berschrift2"/>
        <w:rPr>
          <w:lang w:val="en-US"/>
        </w:rPr>
      </w:pPr>
      <w:bookmarkStart w:id="40" w:name="_Toc513586880"/>
      <w:r>
        <w:rPr>
          <w:lang w:val="en-US"/>
        </w:rPr>
        <w:t>Driven distance</w:t>
      </w:r>
      <w:bookmarkEnd w:id="40"/>
    </w:p>
    <w:p w14:paraId="7DC7A959" w14:textId="66DC6B61" w:rsidR="00626805" w:rsidRDefault="00626805" w:rsidP="00626805">
      <w:pPr>
        <w:rPr>
          <w:lang w:val="en-US"/>
        </w:rPr>
      </w:pPr>
      <w:r>
        <w:rPr>
          <w:lang w:val="en-US"/>
        </w:rPr>
        <w:t xml:space="preserve">Currently, ASMO is using DC motors in order to drive. While driving is absolutely possible, DC motors have the downside that there is no feedback given about the distance driven. </w:t>
      </w:r>
      <w:r w:rsidR="00222A58">
        <w:rPr>
          <w:lang w:val="en-US"/>
        </w:rPr>
        <w:t>In addition, the speed of the motors depends on the power delivered by the power supply. Therefore, if the batteries are running low, ASMO gets slower.</w:t>
      </w:r>
    </w:p>
    <w:p w14:paraId="3110552F" w14:textId="3DDA1AB7" w:rsidR="00222A58" w:rsidRDefault="00222A58" w:rsidP="00626805">
      <w:pPr>
        <w:rPr>
          <w:lang w:val="en-US"/>
        </w:rPr>
      </w:pPr>
      <w:r>
        <w:rPr>
          <w:lang w:val="en-US"/>
        </w:rPr>
        <w:t>As of this, there is currently no possibility to determine the distance driven. This could be implemented in multiple ways:</w:t>
      </w:r>
    </w:p>
    <w:p w14:paraId="733FB758" w14:textId="3477D052" w:rsidR="00222A58" w:rsidRDefault="007A08FA" w:rsidP="007A08FA">
      <w:pPr>
        <w:pStyle w:val="berschrift3"/>
        <w:rPr>
          <w:lang w:val="en-US"/>
        </w:rPr>
      </w:pPr>
      <w:bookmarkStart w:id="41" w:name="_Toc513586881"/>
      <w:r>
        <w:rPr>
          <w:lang w:val="en-US"/>
        </w:rPr>
        <w:t>Stepper Motors</w:t>
      </w:r>
      <w:bookmarkEnd w:id="41"/>
    </w:p>
    <w:p w14:paraId="737FA670" w14:textId="541B44F5" w:rsidR="001619F5" w:rsidRDefault="001619F5" w:rsidP="001619F5">
      <w:pPr>
        <w:rPr>
          <w:lang w:val="en-US"/>
        </w:rPr>
      </w:pPr>
      <w:r>
        <w:rPr>
          <w:lang w:val="en-US"/>
        </w:rPr>
        <w:t xml:space="preserve">Opposite to DC motors, stepper motors have the advantage that they </w:t>
      </w:r>
      <w:r w:rsidR="00324347">
        <w:rPr>
          <w:lang w:val="en-US"/>
        </w:rPr>
        <w:t>have defined positions at which they will stop. Therefore, with a stepper motor, the application would always know, how much distance was driven.</w:t>
      </w:r>
    </w:p>
    <w:p w14:paraId="35314957" w14:textId="2AB7B06B" w:rsidR="007A6F2B" w:rsidRPr="001619F5" w:rsidRDefault="007A6F2B" w:rsidP="001619F5">
      <w:pPr>
        <w:rPr>
          <w:lang w:val="en-US"/>
        </w:rPr>
      </w:pPr>
      <w:r>
        <w:rPr>
          <w:lang w:val="en-US"/>
        </w:rPr>
        <w:t>According to the documentation of the driver shield used in ASMO</w:t>
      </w:r>
      <w:r w:rsidR="00A45ACE">
        <w:rPr>
          <w:lang w:val="en-US"/>
        </w:rPr>
        <w:t xml:space="preserve"> (section “stepper motor”)</w:t>
      </w:r>
      <w:r>
        <w:rPr>
          <w:lang w:val="en-US"/>
        </w:rPr>
        <w:t xml:space="preserve">, the connection of a stepper motor should be possible. However, since a stepper motor would use </w:t>
      </w:r>
      <w:r w:rsidR="00754DAA">
        <w:rPr>
          <w:lang w:val="en-US"/>
        </w:rPr>
        <w:t xml:space="preserve">both motor connections, an additional one of the </w:t>
      </w:r>
      <w:proofErr w:type="spellStart"/>
      <w:r w:rsidR="00754DAA">
        <w:rPr>
          <w:lang w:val="en-US"/>
        </w:rPr>
        <w:t>picoborgrev</w:t>
      </w:r>
      <w:proofErr w:type="spellEnd"/>
      <w:r w:rsidR="00754DAA">
        <w:rPr>
          <w:lang w:val="en-US"/>
        </w:rPr>
        <w:t xml:space="preserve"> shields might be needed </w:t>
      </w:r>
      <w:sdt>
        <w:sdtPr>
          <w:rPr>
            <w:lang w:val="en-US"/>
          </w:rPr>
          <w:alias w:val="Don’t edit this field."/>
          <w:tag w:val="CitaviPlaceholder#d22c3388-fe9e-447c-97ee-abb12f49908a"/>
          <w:id w:val="840206627"/>
          <w:placeholder>
            <w:docPart w:val="DefaultPlaceholder_-1854013440"/>
          </w:placeholder>
        </w:sdtPr>
        <w:sdtEndPr/>
        <w:sdtContent>
          <w:r w:rsidR="00754DAA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NjgyMzYwM2EtODZlYi00MjA4LWJhOGEtNzAzZTRlMmY1NGQwIiwiUmFuZ2VMZW5ndGgiOjM2LCJSZWZlcmVuY2VJZCI6ImUzMzBiMTA3LWQxM2ItNDFiMC04ZmYxLTM0YmNmNWMzZGM4ZC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}</w:instrText>
          </w:r>
          <w:r w:rsidR="00754DAA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PicoBorg</w:t>
          </w:r>
          <w:proofErr w:type="spellEnd"/>
          <w:r w:rsidR="001C4D00">
            <w:rPr>
              <w:lang w:val="en-US"/>
            </w:rPr>
            <w:t xml:space="preserve"> Reverse - Getting Started)</w:t>
          </w:r>
          <w:r w:rsidR="00754DAA">
            <w:rPr>
              <w:lang w:val="en-US"/>
            </w:rPr>
            <w:fldChar w:fldCharType="end"/>
          </w:r>
        </w:sdtContent>
      </w:sdt>
    </w:p>
    <w:p w14:paraId="5B5CC816" w14:textId="66077DDC" w:rsidR="007A08FA" w:rsidRDefault="007A08FA" w:rsidP="007A08FA">
      <w:pPr>
        <w:pStyle w:val="berschrift3"/>
        <w:rPr>
          <w:lang w:val="en-US"/>
        </w:rPr>
      </w:pPr>
      <w:bookmarkStart w:id="42" w:name="_Toc513586882"/>
      <w:r>
        <w:rPr>
          <w:lang w:val="en-US"/>
        </w:rPr>
        <w:t>Accelerometer</w:t>
      </w:r>
      <w:bookmarkEnd w:id="42"/>
    </w:p>
    <w:p w14:paraId="48745D01" w14:textId="536BCB8B" w:rsidR="00242047" w:rsidRPr="00242047" w:rsidRDefault="00154DEA" w:rsidP="00242047">
      <w:pPr>
        <w:rPr>
          <w:lang w:val="en-US"/>
        </w:rPr>
      </w:pPr>
      <w:r>
        <w:rPr>
          <w:lang w:val="en-US"/>
        </w:rPr>
        <w:t>D</w:t>
      </w:r>
      <w:r w:rsidR="005D764F">
        <w:rPr>
          <w:lang w:val="en-US"/>
        </w:rPr>
        <w:t xml:space="preserve">ata from an accelerometer </w:t>
      </w:r>
      <w:r>
        <w:rPr>
          <w:lang w:val="en-US"/>
        </w:rPr>
        <w:t xml:space="preserve">can be used in order to measure the distance an object has been moved. However, this is a </w:t>
      </w:r>
      <w:r w:rsidR="00DD3A58">
        <w:rPr>
          <w:lang w:val="en-US"/>
        </w:rPr>
        <w:t xml:space="preserve">not very precise measurement methodology </w:t>
      </w:r>
      <w:sdt>
        <w:sdtPr>
          <w:rPr>
            <w:lang w:val="en-US"/>
          </w:rPr>
          <w:alias w:val="Don’t edit this field."/>
          <w:tag w:val="CitaviPlaceholder#b2bf5de3-9fa5-4948-ae1a-32103aa579ee"/>
          <w:id w:val="1989358064"/>
          <w:placeholder>
            <w:docPart w:val="DefaultPlaceholder_-1854013440"/>
          </w:placeholder>
        </w:sdtPr>
        <w:sdtEndPr/>
        <w:sdtContent>
          <w:r w:rsidR="00DD3A58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}</w:instrText>
          </w:r>
          <w:r w:rsidR="00DD3A58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(Semiconductor, Inc)</w:t>
          </w:r>
          <w:r w:rsidR="00DD3A58">
            <w:rPr>
              <w:lang w:val="en-US"/>
            </w:rPr>
            <w:fldChar w:fldCharType="end"/>
          </w:r>
        </w:sdtContent>
      </w:sdt>
    </w:p>
    <w:p w14:paraId="6139F952" w14:textId="377B651A" w:rsidR="007A08FA" w:rsidRDefault="007A08FA" w:rsidP="007A08FA">
      <w:pPr>
        <w:pStyle w:val="berschrift3"/>
        <w:rPr>
          <w:lang w:val="en-US"/>
        </w:rPr>
      </w:pPr>
      <w:bookmarkStart w:id="43" w:name="_Toc513586883"/>
      <w:r>
        <w:rPr>
          <w:lang w:val="en-US"/>
        </w:rPr>
        <w:t>Sensor on the wheels</w:t>
      </w:r>
      <w:bookmarkEnd w:id="43"/>
    </w:p>
    <w:p w14:paraId="13E25FBA" w14:textId="5778B45A" w:rsidR="006C7CD5" w:rsidRPr="006C7CD5" w:rsidRDefault="006C7CD5" w:rsidP="006C7CD5">
      <w:pPr>
        <w:rPr>
          <w:lang w:val="en-US"/>
        </w:rPr>
      </w:pPr>
      <w:r>
        <w:rPr>
          <w:lang w:val="en-US"/>
        </w:rPr>
        <w:t xml:space="preserve">The motor shield used in ASMO supports the usage of feedback signals when being used with DC motors. This is described in the section </w:t>
      </w:r>
      <w:r w:rsidR="001279A8">
        <w:rPr>
          <w:lang w:val="en-US"/>
        </w:rPr>
        <w:t>“</w:t>
      </w:r>
      <w:r w:rsidR="001279A8" w:rsidRPr="001279A8">
        <w:rPr>
          <w:lang w:val="en-US"/>
        </w:rPr>
        <w:t>DC (normal) motors with feedback</w:t>
      </w:r>
      <w:r w:rsidR="001279A8">
        <w:rPr>
          <w:lang w:val="en-US"/>
        </w:rPr>
        <w:t xml:space="preserve">” of the documentation </w:t>
      </w:r>
      <w:sdt>
        <w:sdtPr>
          <w:rPr>
            <w:lang w:val="en-US"/>
          </w:rPr>
          <w:alias w:val="Don’t edit this field."/>
          <w:tag w:val="CitaviPlaceholder#56c00160-a010-419b-a05f-fa46729ddeac"/>
          <w:id w:val="-1941445529"/>
          <w:placeholder>
            <w:docPart w:val="DefaultPlaceholder_-1854013440"/>
          </w:placeholder>
        </w:sdtPr>
        <w:sdtEndPr/>
        <w:sdtContent>
          <w:r w:rsidR="001279A8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YjNhYjk3NDUtYzUyZC00ODA2LTlmZjctZTBlYWE1NmJmZThlIiwiUmFuZ2VMZW5ndGgiOjM2LCJSZWZlcmVuY2VJZCI6ImUzMzBiMTA3LWQxM2ItNDFiMC04ZmYxLTM0YmNmNWMzZGM4ZC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}</w:instrText>
          </w:r>
          <w:r w:rsidR="001279A8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PicoBorg</w:t>
          </w:r>
          <w:proofErr w:type="spellEnd"/>
          <w:r w:rsidR="001C4D00">
            <w:rPr>
              <w:lang w:val="en-US"/>
            </w:rPr>
            <w:t xml:space="preserve"> Reverse - Getting Started)</w:t>
          </w:r>
          <w:r w:rsidR="001279A8">
            <w:rPr>
              <w:lang w:val="en-US"/>
            </w:rPr>
            <w:fldChar w:fldCharType="end"/>
          </w:r>
        </w:sdtContent>
      </w:sdt>
      <w:r w:rsidR="001279A8">
        <w:rPr>
          <w:lang w:val="en-US"/>
        </w:rPr>
        <w:t xml:space="preserve">. For this, a sensor could be used which </w:t>
      </w:r>
      <w:r w:rsidR="001279A8">
        <w:rPr>
          <w:lang w:val="en-US"/>
        </w:rPr>
        <w:lastRenderedPageBreak/>
        <w:t xml:space="preserve">sends a “1” </w:t>
      </w:r>
      <w:r w:rsidR="006719F1">
        <w:rPr>
          <w:lang w:val="en-US"/>
        </w:rPr>
        <w:t>at every turn of the wheel. This could possibly be achieved using a magnetic sensor.</w:t>
      </w:r>
    </w:p>
    <w:p w14:paraId="16F6309E" w14:textId="282F3460" w:rsidR="00976C9D" w:rsidRDefault="00976C9D" w:rsidP="00976C9D">
      <w:pPr>
        <w:pStyle w:val="berschrift2"/>
        <w:rPr>
          <w:lang w:val="en-US"/>
        </w:rPr>
      </w:pPr>
      <w:bookmarkStart w:id="44" w:name="_Toc513586884"/>
      <w:r>
        <w:rPr>
          <w:lang w:val="en-US"/>
        </w:rPr>
        <w:t>Indoor positioning</w:t>
      </w:r>
      <w:bookmarkEnd w:id="44"/>
    </w:p>
    <w:p w14:paraId="35F90FDB" w14:textId="1554E4C4" w:rsidR="006719F1" w:rsidRDefault="006719F1" w:rsidP="006719F1">
      <w:pPr>
        <w:rPr>
          <w:lang w:val="en-US"/>
        </w:rPr>
      </w:pPr>
      <w:r>
        <w:rPr>
          <w:lang w:val="en-US"/>
        </w:rPr>
        <w:t xml:space="preserve">Right now, ASMO does not know its position. </w:t>
      </w:r>
      <w:r w:rsidR="00AA3B9B">
        <w:rPr>
          <w:lang w:val="en-US"/>
        </w:rPr>
        <w:t>For indoor positioning, multiple approaches exist with different implementation effort and precision:</w:t>
      </w:r>
    </w:p>
    <w:p w14:paraId="74D901A6" w14:textId="1A7ACB30" w:rsidR="00AA3B9B" w:rsidRDefault="0021178D" w:rsidP="0087275B">
      <w:pPr>
        <w:pStyle w:val="berschrift3"/>
        <w:rPr>
          <w:lang w:val="en-US"/>
        </w:rPr>
      </w:pPr>
      <w:bookmarkStart w:id="45" w:name="_Toc513586885"/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r w:rsidR="0081098A">
        <w:rPr>
          <w:lang w:val="en-US"/>
        </w:rPr>
        <w:t>based positioning</w:t>
      </w:r>
      <w:bookmarkEnd w:id="45"/>
    </w:p>
    <w:p w14:paraId="73D1AF99" w14:textId="3EE52BDD" w:rsidR="0008438F" w:rsidRPr="0008438F" w:rsidRDefault="0008438F" w:rsidP="0008438F">
      <w:pPr>
        <w:rPr>
          <w:lang w:val="en-US"/>
        </w:rPr>
      </w:pP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based positioning makes use of the already existing </w:t>
      </w:r>
      <w:r w:rsidR="00210768">
        <w:rPr>
          <w:lang w:val="en-US"/>
        </w:rPr>
        <w:t xml:space="preserve">wireless signals such as </w:t>
      </w:r>
      <w:proofErr w:type="spellStart"/>
      <w:r w:rsidR="00210768">
        <w:rPr>
          <w:lang w:val="en-US"/>
        </w:rPr>
        <w:t>wifi</w:t>
      </w:r>
      <w:proofErr w:type="spellEnd"/>
      <w:r w:rsidR="00210768">
        <w:rPr>
          <w:lang w:val="en-US"/>
        </w:rPr>
        <w:t xml:space="preserve"> signals. This approach could be used by implementing the FIND Software </w:t>
      </w:r>
      <w:sdt>
        <w:sdtPr>
          <w:rPr>
            <w:lang w:val="en-US"/>
          </w:rPr>
          <w:alias w:val="Don’t edit this field."/>
          <w:tag w:val="CitaviPlaceholder#16f0fc8c-b394-4ebc-a41b-a62f25e4e9ee"/>
          <w:id w:val="-351959017"/>
          <w:placeholder>
            <w:docPart w:val="DefaultPlaceholder_-1854013440"/>
          </w:placeholder>
        </w:sdtPr>
        <w:sdtEndPr/>
        <w:sdtContent>
          <w:r w:rsidR="00210768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YzE2YTE2OWMtYjE3Yi00OGU5LWJlYmUtNWJjNzI3ZDMxNGViIiwiUmFuZ2VMZW5ndGgiOjE0LCJSZWZlcmVuY2VJZCI6IjQ1YTFlMjcyLTIxNzgtNDFiZS1hYzJmLWUzYmJiNjE1YzdiNyIsIlJlZmVyZW5jZSI6eyIkaWQiOiIzIiwiQWJzdHJhY3RDb21wbGV4aXR5IjowLCJBYnN0cmFjdFNvdXJjZVRleHRGb3JtYXQiOjAsIkFjY2Vzc0RhdGUiOiIyM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}</w:instrText>
          </w:r>
          <w:r w:rsidR="00210768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schollz</w:t>
          </w:r>
          <w:proofErr w:type="spellEnd"/>
          <w:r w:rsidR="001C4D00">
            <w:rPr>
              <w:lang w:val="en-US"/>
            </w:rPr>
            <w:t>/find)</w:t>
          </w:r>
          <w:r w:rsidR="00210768">
            <w:rPr>
              <w:lang w:val="en-US"/>
            </w:rPr>
            <w:fldChar w:fldCharType="end"/>
          </w:r>
        </w:sdtContent>
      </w:sdt>
      <w:r w:rsidR="00210768">
        <w:rPr>
          <w:lang w:val="en-US"/>
        </w:rPr>
        <w:t>. It has the advantage that no new sensor would be needed.</w:t>
      </w:r>
    </w:p>
    <w:p w14:paraId="0B5FD8CF" w14:textId="2994EE6F" w:rsidR="0081098A" w:rsidRPr="0081098A" w:rsidRDefault="0008438F" w:rsidP="0008438F">
      <w:pPr>
        <w:pStyle w:val="berschrift3"/>
        <w:rPr>
          <w:lang w:val="en-US"/>
        </w:rPr>
      </w:pPr>
      <w:bookmarkStart w:id="46" w:name="_Toc513586886"/>
      <w:r>
        <w:rPr>
          <w:lang w:val="en-US"/>
        </w:rPr>
        <w:t>L</w:t>
      </w:r>
      <w:r w:rsidR="008A0B1D">
        <w:rPr>
          <w:lang w:val="en-US"/>
        </w:rPr>
        <w:t>ight detection and ranging (LIDAR)</w:t>
      </w:r>
      <w:bookmarkEnd w:id="46"/>
    </w:p>
    <w:p w14:paraId="12E1C012" w14:textId="29180810" w:rsidR="008B524A" w:rsidRPr="0087275B" w:rsidRDefault="008A0B1D" w:rsidP="0087275B">
      <w:pPr>
        <w:rPr>
          <w:lang w:val="en-US"/>
        </w:rPr>
      </w:pPr>
      <w:r>
        <w:rPr>
          <w:lang w:val="en-US"/>
        </w:rPr>
        <w:t xml:space="preserve">LIDAR sensors are sensors which are being used </w:t>
      </w:r>
      <w:r w:rsidR="00133F91">
        <w:rPr>
          <w:lang w:val="en-US"/>
        </w:rPr>
        <w:t>a lot within the field of autonomous driving. They basically send out lase</w:t>
      </w:r>
      <w:r w:rsidR="00383AED">
        <w:rPr>
          <w:lang w:val="en-US"/>
        </w:rPr>
        <w:t>r signals and measure the time the light needs to get back to the sensor. With this, a precise map of the environment can be created.</w:t>
      </w:r>
      <w:r w:rsidR="008E0C88">
        <w:rPr>
          <w:lang w:val="en-US"/>
        </w:rPr>
        <w:t xml:space="preserve"> There are existing </w:t>
      </w:r>
      <w:r w:rsidR="002A474D">
        <w:rPr>
          <w:lang w:val="en-US"/>
        </w:rPr>
        <w:t xml:space="preserve">implementations of LIDAR sensors with the raspberry pi </w:t>
      </w:r>
      <w:sdt>
        <w:sdtPr>
          <w:rPr>
            <w:lang w:val="en-US"/>
          </w:rPr>
          <w:alias w:val="Don’t edit this field."/>
          <w:tag w:val="CitaviPlaceholder#c139abc8-e1c0-4d2e-ab81-4c011dfec85b"/>
          <w:id w:val="-1279716824"/>
          <w:placeholder>
            <w:docPart w:val="DefaultPlaceholder_-1854013440"/>
          </w:placeholder>
        </w:sdtPr>
        <w:sdtEndPr/>
        <w:sdtContent>
          <w:r w:rsidR="002A474D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YmUxYjBiZTAtOGQ4Ni00MTUxLWE3NjYtZDFmYjcxMGVlMmE5IiwiUmFuZ2VMZW5ndGgiOjQwLCJSZWZlcmVuY2VJZCI6Ijk1YzZlZGM5LTUxOTItNDVjOC1hNmZhLTNhZWU1NzE4ZTQyNC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}</w:instrText>
          </w:r>
          <w:r w:rsidR="002A474D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(How to Use Lidar with the Raspberry Pi)</w:t>
          </w:r>
          <w:r w:rsidR="002A474D">
            <w:rPr>
              <w:lang w:val="en-US"/>
            </w:rPr>
            <w:fldChar w:fldCharType="end"/>
          </w:r>
        </w:sdtContent>
      </w:sdt>
      <w:r w:rsidR="002A474D">
        <w:rPr>
          <w:lang w:val="en-US"/>
        </w:rPr>
        <w:t xml:space="preserve">. Unfortunately, LIDAR sensors are </w:t>
      </w:r>
      <w:r w:rsidR="00F45C79">
        <w:rPr>
          <w:lang w:val="en-US"/>
        </w:rPr>
        <w:t xml:space="preserve">very expensive. However, using LIDAR could replace the </w:t>
      </w:r>
      <w:r w:rsidR="00161D91">
        <w:rPr>
          <w:lang w:val="en-US"/>
        </w:rPr>
        <w:t>ultrasonic distance sensor, which is not very precise.</w:t>
      </w:r>
    </w:p>
    <w:p w14:paraId="3CC560CC" w14:textId="60AE60BE" w:rsidR="00976C9D" w:rsidRDefault="002A7355" w:rsidP="002A7355">
      <w:pPr>
        <w:pStyle w:val="berschrift2"/>
        <w:rPr>
          <w:lang w:val="en-US"/>
        </w:rPr>
      </w:pPr>
      <w:bookmarkStart w:id="47" w:name="_Toc513586887"/>
      <w:r>
        <w:rPr>
          <w:lang w:val="en-US"/>
        </w:rPr>
        <w:t>Automatic path finding</w:t>
      </w:r>
      <w:bookmarkEnd w:id="47"/>
    </w:p>
    <w:p w14:paraId="1CC252A2" w14:textId="4C99FA57" w:rsidR="00F45C79" w:rsidRPr="00F45C79" w:rsidRDefault="00F45C79" w:rsidP="00F45C79">
      <w:pPr>
        <w:rPr>
          <w:lang w:val="en-US"/>
        </w:rPr>
      </w:pPr>
      <w:r>
        <w:rPr>
          <w:lang w:val="en-US"/>
        </w:rPr>
        <w:t>Once ASMO is aware of its surroundings</w:t>
      </w:r>
      <w:r w:rsidR="00161D91">
        <w:rPr>
          <w:lang w:val="en-US"/>
        </w:rPr>
        <w:t xml:space="preserve"> and the driven distance can be properly controlled, an automatic path finding </w:t>
      </w:r>
      <w:r w:rsidR="00A6012A">
        <w:rPr>
          <w:lang w:val="en-US"/>
        </w:rPr>
        <w:t xml:space="preserve">can be implemented. There was already an implementation of the A* algorithm done on ASMO. This implementation was controlling the distance </w:t>
      </w:r>
      <w:r w:rsidR="00F92E35">
        <w:rPr>
          <w:lang w:val="en-US"/>
        </w:rPr>
        <w:t>by controlling the time the motors have been activated. While this provided good results in a testing environment, it is not useable in a real scenario.</w:t>
      </w:r>
    </w:p>
    <w:p w14:paraId="00A9C994" w14:textId="67216D43" w:rsidR="002A7355" w:rsidRDefault="002A7355" w:rsidP="002A7355">
      <w:pPr>
        <w:pStyle w:val="berschrift2"/>
        <w:rPr>
          <w:lang w:val="en-US"/>
        </w:rPr>
      </w:pPr>
      <w:bookmarkStart w:id="48" w:name="_Toc513586888"/>
      <w:r>
        <w:rPr>
          <w:lang w:val="en-US"/>
        </w:rPr>
        <w:t>Voice control</w:t>
      </w:r>
      <w:bookmarkEnd w:id="48"/>
    </w:p>
    <w:p w14:paraId="08698C05" w14:textId="1DFE8AC0" w:rsidR="00F92E35" w:rsidRDefault="00F92E35" w:rsidP="00F92E35">
      <w:pPr>
        <w:rPr>
          <w:lang w:val="en-US"/>
        </w:rPr>
      </w:pPr>
      <w:r>
        <w:rPr>
          <w:lang w:val="en-US"/>
        </w:rPr>
        <w:t xml:space="preserve">In order to interact with ASMO in a user-friendly way, </w:t>
      </w:r>
      <w:r w:rsidR="00657F2A">
        <w:rPr>
          <w:lang w:val="en-US"/>
        </w:rPr>
        <w:t xml:space="preserve">a voice control system could be implemented. In general, Services like Google Assistant or Amazon Alexa can be used on the </w:t>
      </w:r>
      <w:r w:rsidR="00657F2A">
        <w:rPr>
          <w:lang w:val="en-US"/>
        </w:rPr>
        <w:lastRenderedPageBreak/>
        <w:t xml:space="preserve">raspberry pi. However, they </w:t>
      </w:r>
      <w:r w:rsidR="00D20B9A">
        <w:rPr>
          <w:lang w:val="en-US"/>
        </w:rPr>
        <w:t>require an active internet connection, which is not given with ASMO. Therefore, an offline system needs to be used.</w:t>
      </w:r>
      <w:r w:rsidR="00864279">
        <w:rPr>
          <w:lang w:val="en-US"/>
        </w:rPr>
        <w:t xml:space="preserve"> Existing systems are available</w:t>
      </w:r>
      <w:r w:rsidR="00875529">
        <w:rPr>
          <w:lang w:val="en-US"/>
        </w:rPr>
        <w:t>.</w:t>
      </w:r>
    </w:p>
    <w:sdt>
      <w:sdtPr>
        <w:rPr>
          <w:lang w:val="en-US"/>
        </w:rPr>
        <w:alias w:val="Don’t edit this field."/>
        <w:tag w:val="CitaviPlaceholder#36688214-383e-4af1-a8e0-c9091e347b1a"/>
        <w:id w:val="2098365527"/>
        <w:placeholder>
          <w:docPart w:val="DefaultPlaceholder_-1854013440"/>
        </w:placeholder>
      </w:sdtPr>
      <w:sdtEndPr/>
      <w:sdtContent>
        <w:p w14:paraId="5A4B3E93" w14:textId="1D83DCDE" w:rsidR="00864279" w:rsidRDefault="00864279" w:rsidP="00F92E35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N2U4OWNjYjYtNTA0NS00OTg2LTk3M2ItYzY3ODliNzhmMjQ4IiwiUmFuZ2VMZW5ndGgiOjU3LCJSZWZlcmVuY2VJZCI6IjEwNTk4MjJhLTEwY2EtNGQ2MC1iOGMzLTdmZmI5MTE2ZTE2YSIsIlJlZmVyZW5jZSI6eyIkaWQiOiIzIiwiQWJzdHJhY3RDb21wbGV4aXR5IjowLCJBYnN0cmFjdFNvdXJjZVRleHRGb3JtYXQiOjAsIkFjY2Vzc0RhdGUiOiIyMC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}</w:instrText>
          </w:r>
          <w:r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(Meet Jasper: open-source voice computing - Raspberry Pi)</w:t>
          </w:r>
          <w:r>
            <w:rPr>
              <w:lang w:val="en-US"/>
            </w:rPr>
            <w:fldChar w:fldCharType="end"/>
          </w:r>
        </w:p>
      </w:sdtContent>
    </w:sdt>
    <w:sdt>
      <w:sdtPr>
        <w:rPr>
          <w:lang w:val="en-US"/>
        </w:rPr>
        <w:alias w:val="Don’t edit this field."/>
        <w:tag w:val="CitaviPlaceholder#c7c86414-bd5d-4d4d-94bd-f5de22df7ee1"/>
        <w:id w:val="-782490950"/>
        <w:placeholder>
          <w:docPart w:val="DefaultPlaceholder_-1854013440"/>
        </w:placeholder>
      </w:sdtPr>
      <w:sdtEndPr/>
      <w:sdtContent>
        <w:p w14:paraId="50EDE37D" w14:textId="28B352B9" w:rsidR="00864279" w:rsidRDefault="00864279" w:rsidP="00F92E35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MTM0ZjQxNTYtNGFmNC00OWFlLTljZjEtYWVmMTZhNmViZmUyIiwiUmFuZ2VMZW5ndGgiOjE1LCJSZWZlcmVuY2VJZCI6IjU3ODY5MTlkLWIyNjgtNDFjZC1hZmQ0LTM5NzAzMDM5MTBjYSIsIlJlZmVyZW5jZSI6eyIkaWQiOiIzIiwiQWJzdHJhY3RDb21wbGV4aXR5IjowLCJBYnN0cmFjdFNvdXJjZVRleHRGb3JtYXQiOjAsIkFjY2Vzc0RhdGUiOiIyMS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}</w:instrText>
          </w:r>
          <w:r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bishoph</w:t>
          </w:r>
          <w:proofErr w:type="spellEnd"/>
          <w:r w:rsidR="001C4D00">
            <w:rPr>
              <w:lang w:val="en-US"/>
            </w:rPr>
            <w:t>/</w:t>
          </w:r>
          <w:proofErr w:type="spellStart"/>
          <w:r w:rsidR="001C4D00">
            <w:rPr>
              <w:lang w:val="en-US"/>
            </w:rPr>
            <w:t>sopare</w:t>
          </w:r>
          <w:proofErr w:type="spellEnd"/>
          <w:r w:rsidR="001C4D00">
            <w:rPr>
              <w:lang w:val="en-US"/>
            </w:rPr>
            <w:t xml:space="preserve">; Step by step: Raspberry Pi offline voice recognition with SOPARE | home of </w:t>
          </w:r>
          <w:proofErr w:type="spellStart"/>
          <w:r w:rsidR="001C4D00">
            <w:rPr>
              <w:lang w:val="en-US"/>
            </w:rPr>
            <w:t>bishoph</w:t>
          </w:r>
          <w:proofErr w:type="spellEnd"/>
          <w:r w:rsidR="001C4D00">
            <w:rPr>
              <w:lang w:val="en-US"/>
            </w:rPr>
            <w:t>)</w:t>
          </w:r>
          <w:r>
            <w:rPr>
              <w:lang w:val="en-US"/>
            </w:rPr>
            <w:fldChar w:fldCharType="end"/>
          </w:r>
        </w:p>
      </w:sdtContent>
    </w:sdt>
    <w:p w14:paraId="336DC359" w14:textId="00C224A3" w:rsidR="00864279" w:rsidRDefault="00875529" w:rsidP="00F92E35">
      <w:pPr>
        <w:rPr>
          <w:lang w:val="en-US"/>
        </w:rPr>
      </w:pPr>
      <w:r>
        <w:rPr>
          <w:lang w:val="en-US"/>
        </w:rPr>
        <w:t xml:space="preserve">When implementing voice control, </w:t>
      </w:r>
      <w:r w:rsidR="00DC2CBB">
        <w:rPr>
          <w:lang w:val="en-US"/>
        </w:rPr>
        <w:t>an upgrade to the Raspberry Pi 3 should be considered.</w:t>
      </w:r>
    </w:p>
    <w:p w14:paraId="33042269" w14:textId="11B7067A" w:rsidR="00170983" w:rsidRDefault="00F438E1" w:rsidP="00F438E1">
      <w:pPr>
        <w:pStyle w:val="berschrift2"/>
        <w:rPr>
          <w:lang w:val="en-US"/>
        </w:rPr>
      </w:pPr>
      <w:bookmarkStart w:id="49" w:name="_Toc513586889"/>
      <w:r>
        <w:rPr>
          <w:lang w:val="en-US"/>
        </w:rPr>
        <w:t>Camera stream performance</w:t>
      </w:r>
      <w:bookmarkEnd w:id="49"/>
    </w:p>
    <w:p w14:paraId="358025AD" w14:textId="7C25D9DD" w:rsidR="00F438E1" w:rsidRPr="00F438E1" w:rsidRDefault="00F438E1" w:rsidP="00F438E1">
      <w:pPr>
        <w:rPr>
          <w:lang w:val="en-US"/>
        </w:rPr>
      </w:pPr>
      <w:r>
        <w:rPr>
          <w:lang w:val="en-US"/>
        </w:rPr>
        <w:t xml:space="preserve">Right now, the camera stream has very poor performance. </w:t>
      </w:r>
      <w:r w:rsidR="00AE3CF6">
        <w:rPr>
          <w:lang w:val="en-US"/>
        </w:rPr>
        <w:t xml:space="preserve">This is most likely caused by the usage of python and </w:t>
      </w:r>
      <w:proofErr w:type="spellStart"/>
      <w:r w:rsidR="00AE3CF6">
        <w:rPr>
          <w:lang w:val="en-US"/>
        </w:rPr>
        <w:t>picamera</w:t>
      </w:r>
      <w:proofErr w:type="spellEnd"/>
      <w:r w:rsidR="00AE3CF6">
        <w:rPr>
          <w:lang w:val="en-US"/>
        </w:rPr>
        <w:t xml:space="preserve"> in order to get the stream. </w:t>
      </w:r>
      <w:r w:rsidR="00A37F16">
        <w:rPr>
          <w:lang w:val="en-US"/>
        </w:rPr>
        <w:t xml:space="preserve">In the past, the </w:t>
      </w:r>
      <w:proofErr w:type="spellStart"/>
      <w:r w:rsidR="00D33690">
        <w:rPr>
          <w:lang w:val="en-US"/>
        </w:rPr>
        <w:t>RPi</w:t>
      </w:r>
      <w:proofErr w:type="spellEnd"/>
      <w:r w:rsidR="00D33690">
        <w:rPr>
          <w:lang w:val="en-US"/>
        </w:rPr>
        <w:t xml:space="preserve">-Cam-Web-Interface was being used, which provided </w:t>
      </w:r>
      <w:r w:rsidR="00F00313">
        <w:rPr>
          <w:lang w:val="en-US"/>
        </w:rPr>
        <w:t xml:space="preserve">a stream with low latency. This interface is a </w:t>
      </w:r>
      <w:r w:rsidR="006E50D1">
        <w:rPr>
          <w:lang w:val="en-US"/>
        </w:rPr>
        <w:t xml:space="preserve">wrapper around the </w:t>
      </w:r>
      <w:proofErr w:type="spellStart"/>
      <w:r w:rsidR="004826D7">
        <w:rPr>
          <w:lang w:val="en-US"/>
        </w:rPr>
        <w:t>raspimjpe</w:t>
      </w:r>
      <w:r w:rsidR="00477FB4">
        <w:rPr>
          <w:lang w:val="en-US"/>
        </w:rPr>
        <w:t>g</w:t>
      </w:r>
      <w:proofErr w:type="spellEnd"/>
      <w:r w:rsidR="004826D7">
        <w:rPr>
          <w:lang w:val="en-US"/>
        </w:rPr>
        <w:t xml:space="preserve"> software. It could be checked, how this software can be integrated properly into the ASMO Software.</w:t>
      </w:r>
      <w:r w:rsidR="00CC7C91">
        <w:rPr>
          <w:lang w:val="en-US"/>
        </w:rPr>
        <w:t xml:space="preserve"> Since it works by </w:t>
      </w:r>
      <w:r w:rsidR="00F05360">
        <w:rPr>
          <w:lang w:val="en-US"/>
        </w:rPr>
        <w:t>writing files into the temporary storage on /dev/</w:t>
      </w:r>
      <w:proofErr w:type="spellStart"/>
      <w:r w:rsidR="00F05360">
        <w:rPr>
          <w:lang w:val="en-US"/>
        </w:rPr>
        <w:t>shm</w:t>
      </w:r>
      <w:proofErr w:type="spellEnd"/>
      <w:r w:rsidR="00F05360">
        <w:rPr>
          <w:lang w:val="en-US"/>
        </w:rPr>
        <w:t>/, this should be possible</w:t>
      </w:r>
      <w:r w:rsidR="00F250C0">
        <w:rPr>
          <w:lang w:val="en-US"/>
        </w:rPr>
        <w:t xml:space="preserve"> </w:t>
      </w:r>
      <w:sdt>
        <w:sdtPr>
          <w:rPr>
            <w:lang w:val="en-US"/>
          </w:rPr>
          <w:alias w:val="Don’t edit this field."/>
          <w:tag w:val="CitaviPlaceholder#8b5ca8c8-9dff-47b6-ba3b-82956031f182"/>
          <w:id w:val="-1250893440"/>
          <w:placeholder>
            <w:docPart w:val="DefaultPlaceholder_-1854013440"/>
          </w:placeholder>
        </w:sdtPr>
        <w:sdtEndPr/>
        <w:sdtContent>
          <w:r w:rsidR="00F250C0"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ZWQ4NWI4MDctOWUzYi00NzQxLWIzNGMtODk0OTk3NDBjN2MzIiwiUmFuZ2VMZW5ndGgiOjQxLCJSZWZlcmVuY2VJZCI6ImY0MGUyZmQ0LWU0OWYtNDU0NC05ZjU2LWZhODNlMjA3ZTE2YSIsIlJlZmVyZW5jZSI6eyIkaWQiOiIzIiwiQWJzdHJhY3RDb21wbGV4aXR5IjowLCJBYnN0cmFjdFNvdXJjZVRleHRGb3JtYXQiOjAsIkFjY2Vzc0RhdGUiOiIyNi4wMy4yMDE4IiwiQXV0aG9ycyI6W10sIkNpdGF0aW9uS2V5VXBkYXRlVHlwZSI6MCwiQ29sbGFib3JhdG9ycyI6W10sIkRhdGUiOiIyMy4wMy4yMDE4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}</w:instrText>
          </w:r>
          <w:r w:rsidR="00F250C0"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RPi</w:t>
          </w:r>
          <w:proofErr w:type="spellEnd"/>
          <w:r w:rsidR="001C4D00">
            <w:rPr>
              <w:lang w:val="en-US"/>
            </w:rPr>
            <w:t>-Cam-Web-Interface - eLinux.org 2018)</w:t>
          </w:r>
          <w:r w:rsidR="00F250C0">
            <w:rPr>
              <w:lang w:val="en-US"/>
            </w:rPr>
            <w:fldChar w:fldCharType="end"/>
          </w:r>
        </w:sdtContent>
      </w:sdt>
      <w:r w:rsidR="00F05360">
        <w:rPr>
          <w:lang w:val="en-US"/>
        </w:rPr>
        <w:t>. For power consumption reasons</w:t>
      </w:r>
      <w:r w:rsidR="004826D7">
        <w:rPr>
          <w:lang w:val="en-US"/>
        </w:rPr>
        <w:t>, focus should be put on starting the camera access only when needed and stopping it again when it is not needed anymore.</w:t>
      </w:r>
    </w:p>
    <w:p w14:paraId="56183FF2" w14:textId="77777777" w:rsidR="006532C8" w:rsidRPr="005D61B5" w:rsidRDefault="006532C8">
      <w:pPr>
        <w:rPr>
          <w:lang w:val="en-US"/>
        </w:rPr>
      </w:pPr>
    </w:p>
    <w:p w14:paraId="7B5A1C53" w14:textId="77777777" w:rsidR="006532C8" w:rsidRPr="005D61B5" w:rsidRDefault="006532C8">
      <w:pPr>
        <w:rPr>
          <w:lang w:val="en-US"/>
        </w:rPr>
        <w:sectPr w:rsidR="006532C8" w:rsidRPr="005D61B5" w:rsidSect="00A82B12">
          <w:headerReference w:type="default" r:id="rId30"/>
          <w:pgSz w:w="11907" w:h="16840" w:code="9"/>
          <w:pgMar w:top="2552" w:right="1701" w:bottom="1701" w:left="1985" w:header="851" w:footer="709" w:gutter="0"/>
          <w:cols w:space="720"/>
          <w:docGrid w:linePitch="299"/>
        </w:sectPr>
      </w:pPr>
    </w:p>
    <w:p w14:paraId="38267619" w14:textId="77777777" w:rsidR="00D44A98" w:rsidRPr="005D61B5" w:rsidRDefault="00D44A98" w:rsidP="00754B80">
      <w:pPr>
        <w:pStyle w:val="berschrift1"/>
        <w:numPr>
          <w:ilvl w:val="0"/>
          <w:numId w:val="0"/>
        </w:numPr>
        <w:rPr>
          <w:lang w:val="en-US"/>
        </w:rPr>
      </w:pPr>
      <w:bookmarkStart w:id="50" w:name="_Toc391366297"/>
      <w:bookmarkStart w:id="51" w:name="_Toc391366421"/>
      <w:bookmarkStart w:id="52" w:name="_Toc391366512"/>
      <w:bookmarkStart w:id="53" w:name="_Toc391366635"/>
      <w:bookmarkStart w:id="54" w:name="_Toc513586890"/>
      <w:r w:rsidRPr="005D61B5">
        <w:rPr>
          <w:lang w:val="en-US"/>
        </w:rPr>
        <w:lastRenderedPageBreak/>
        <w:t>Index of Figures</w:t>
      </w:r>
      <w:bookmarkEnd w:id="50"/>
      <w:bookmarkEnd w:id="51"/>
      <w:bookmarkEnd w:id="52"/>
      <w:bookmarkEnd w:id="53"/>
      <w:bookmarkEnd w:id="54"/>
    </w:p>
    <w:p w14:paraId="2CB8C721" w14:textId="64E3DB32" w:rsidR="001C4D00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"Figure" </w:instrText>
      </w:r>
      <w:r>
        <w:rPr>
          <w:lang w:val="en-US"/>
        </w:rPr>
        <w:fldChar w:fldCharType="separate"/>
      </w:r>
      <w:hyperlink w:anchor="_Toc513586899" w:history="1">
        <w:r w:rsidR="001C4D00" w:rsidRPr="006B53B6">
          <w:rPr>
            <w:rStyle w:val="Hyperlink"/>
            <w:noProof/>
          </w:rPr>
          <w:t>Figure 1 - Wiring diagram</w:t>
        </w:r>
        <w:r w:rsidR="001C4D00">
          <w:rPr>
            <w:noProof/>
            <w:webHidden/>
          </w:rPr>
          <w:tab/>
        </w:r>
        <w:r w:rsidR="001C4D00">
          <w:rPr>
            <w:noProof/>
            <w:webHidden/>
          </w:rPr>
          <w:fldChar w:fldCharType="begin"/>
        </w:r>
        <w:r w:rsidR="001C4D00">
          <w:rPr>
            <w:noProof/>
            <w:webHidden/>
          </w:rPr>
          <w:instrText xml:space="preserve"> PAGEREF _Toc513586899 \h </w:instrText>
        </w:r>
        <w:r w:rsidR="001C4D00">
          <w:rPr>
            <w:noProof/>
            <w:webHidden/>
          </w:rPr>
        </w:r>
        <w:r w:rsidR="001C4D00">
          <w:rPr>
            <w:noProof/>
            <w:webHidden/>
          </w:rPr>
          <w:fldChar w:fldCharType="separate"/>
        </w:r>
        <w:r w:rsidR="001C4D00">
          <w:rPr>
            <w:noProof/>
            <w:webHidden/>
          </w:rPr>
          <w:t>8</w:t>
        </w:r>
        <w:r w:rsidR="001C4D00">
          <w:rPr>
            <w:noProof/>
            <w:webHidden/>
          </w:rPr>
          <w:fldChar w:fldCharType="end"/>
        </w:r>
      </w:hyperlink>
    </w:p>
    <w:p w14:paraId="47BBFDF3" w14:textId="797BAF78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00" w:history="1">
        <w:r w:rsidRPr="006B53B6">
          <w:rPr>
            <w:rStyle w:val="Hyperlink"/>
            <w:noProof/>
          </w:rPr>
          <w:t>Figure 2 - Postman: /api/motor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0A3FA0" w14:textId="3F08B123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01" w:history="1">
        <w:r w:rsidRPr="006B53B6">
          <w:rPr>
            <w:rStyle w:val="Hyperlink"/>
            <w:noProof/>
          </w:rPr>
          <w:t>Figure 3 - Postman: /api/distance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37A9A1" w14:textId="0A4F10D7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02" w:history="1">
        <w:r w:rsidRPr="006B53B6">
          <w:rPr>
            <w:rStyle w:val="Hyperlink"/>
            <w:noProof/>
            <w:lang w:val="en-US"/>
          </w:rPr>
          <w:t>Figure 4 - Postman: /api/camera/SinglePicture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734A6D" w14:textId="08FC1DCD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03" w:history="1">
        <w:r w:rsidRPr="006B53B6">
          <w:rPr>
            <w:rStyle w:val="Hyperlink"/>
            <w:noProof/>
            <w:lang w:val="en-US"/>
          </w:rPr>
          <w:t>Figure 5 - Postman: /api/led -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FAEF44" w14:textId="500F992B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04" w:history="1">
        <w:r w:rsidRPr="006B53B6">
          <w:rPr>
            <w:rStyle w:val="Hyperlink"/>
            <w:noProof/>
            <w:lang w:val="en-US"/>
          </w:rPr>
          <w:t>Figure 6 - Postman: /api/led -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BA0255" w14:textId="366283BD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05" w:history="1">
        <w:r w:rsidRPr="006B53B6">
          <w:rPr>
            <w:rStyle w:val="Hyperlink"/>
            <w:noProof/>
          </w:rPr>
          <w:t>Figure 7 - Postman: /api/temperature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F84FAC" w14:textId="66D886D0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06" w:history="1">
        <w:r w:rsidRPr="006B53B6">
          <w:rPr>
            <w:rStyle w:val="Hyperlink"/>
            <w:noProof/>
            <w:lang w:val="en-US"/>
          </w:rPr>
          <w:t>Figure 8 - Postman: /api/settings – 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153653" w14:textId="2F5CE305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07" w:history="1">
        <w:r w:rsidRPr="006B53B6">
          <w:rPr>
            <w:rStyle w:val="Hyperlink"/>
            <w:noProof/>
          </w:rPr>
          <w:t>Figure 9 - Postman: /api/settings –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D1FAE0" w14:textId="6B97F5E8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08" w:history="1">
        <w:r w:rsidRPr="006B53B6">
          <w:rPr>
            <w:rStyle w:val="Hyperlink"/>
            <w:noProof/>
            <w:lang w:val="en-US"/>
          </w:rPr>
          <w:t>Figure 10 - Postman: /api/system/reboot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F501C1" w14:textId="799037C7" w:rsidR="004926E5" w:rsidRPr="005D61B5" w:rsidRDefault="00044ACD" w:rsidP="008E3D6E">
      <w:pPr>
        <w:rPr>
          <w:lang w:val="en-US"/>
        </w:rPr>
      </w:pPr>
      <w:r>
        <w:rPr>
          <w:lang w:val="en-US"/>
        </w:rPr>
        <w:fldChar w:fldCharType="end"/>
      </w:r>
    </w:p>
    <w:p w14:paraId="7E510DF8" w14:textId="77777777" w:rsidR="00D44A98" w:rsidRPr="005D61B5" w:rsidRDefault="00D44A98" w:rsidP="00754B80">
      <w:pPr>
        <w:pStyle w:val="berschrift1"/>
        <w:numPr>
          <w:ilvl w:val="0"/>
          <w:numId w:val="0"/>
        </w:numPr>
        <w:rPr>
          <w:lang w:val="en-US"/>
        </w:rPr>
      </w:pPr>
      <w:bookmarkStart w:id="55" w:name="_Toc391366298"/>
      <w:bookmarkStart w:id="56" w:name="_Toc391366422"/>
      <w:bookmarkStart w:id="57" w:name="_Toc391366513"/>
      <w:bookmarkStart w:id="58" w:name="_Toc391366636"/>
      <w:bookmarkStart w:id="59" w:name="_Toc513586891"/>
      <w:r w:rsidRPr="005D61B5">
        <w:rPr>
          <w:lang w:val="en-US"/>
        </w:rPr>
        <w:lastRenderedPageBreak/>
        <w:t>Index of Tables</w:t>
      </w:r>
      <w:bookmarkEnd w:id="55"/>
      <w:bookmarkEnd w:id="56"/>
      <w:bookmarkEnd w:id="57"/>
      <w:bookmarkEnd w:id="58"/>
      <w:bookmarkEnd w:id="59"/>
    </w:p>
    <w:p w14:paraId="2D0EA643" w14:textId="0F2E1B04" w:rsidR="001C4D00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"Table" </w:instrText>
      </w:r>
      <w:r>
        <w:rPr>
          <w:lang w:val="en-US"/>
        </w:rPr>
        <w:fldChar w:fldCharType="separate"/>
      </w:r>
      <w:hyperlink w:anchor="_Toc513586909" w:history="1">
        <w:r w:rsidR="001C4D00" w:rsidRPr="005E5CC0">
          <w:rPr>
            <w:rStyle w:val="Hyperlink"/>
            <w:noProof/>
          </w:rPr>
          <w:t>Table 1 - Sensors</w:t>
        </w:r>
        <w:r w:rsidR="001C4D00">
          <w:rPr>
            <w:noProof/>
            <w:webHidden/>
          </w:rPr>
          <w:tab/>
        </w:r>
        <w:r w:rsidR="001C4D00">
          <w:rPr>
            <w:noProof/>
            <w:webHidden/>
          </w:rPr>
          <w:fldChar w:fldCharType="begin"/>
        </w:r>
        <w:r w:rsidR="001C4D00">
          <w:rPr>
            <w:noProof/>
            <w:webHidden/>
          </w:rPr>
          <w:instrText xml:space="preserve"> PAGEREF _Toc513586909 \h </w:instrText>
        </w:r>
        <w:r w:rsidR="001C4D00">
          <w:rPr>
            <w:noProof/>
            <w:webHidden/>
          </w:rPr>
        </w:r>
        <w:r w:rsidR="001C4D00">
          <w:rPr>
            <w:noProof/>
            <w:webHidden/>
          </w:rPr>
          <w:fldChar w:fldCharType="separate"/>
        </w:r>
        <w:r w:rsidR="001C4D00">
          <w:rPr>
            <w:noProof/>
            <w:webHidden/>
          </w:rPr>
          <w:t>6</w:t>
        </w:r>
        <w:r w:rsidR="001C4D00">
          <w:rPr>
            <w:noProof/>
            <w:webHidden/>
          </w:rPr>
          <w:fldChar w:fldCharType="end"/>
        </w:r>
      </w:hyperlink>
    </w:p>
    <w:p w14:paraId="260D2B83" w14:textId="1D72CC21" w:rsidR="001C4D00" w:rsidRDefault="001C4D00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513586910" w:history="1">
        <w:r w:rsidRPr="005E5CC0">
          <w:rPr>
            <w:rStyle w:val="Hyperlink"/>
            <w:noProof/>
          </w:rPr>
          <w:t>Table 2 - Actuators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_Toc513586910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08BAD7" w14:textId="3764B208" w:rsidR="00E60DDE" w:rsidRPr="005D61B5" w:rsidRDefault="00044ACD" w:rsidP="00BD267D">
      <w:pPr>
        <w:rPr>
          <w:lang w:val="en-US"/>
        </w:rPr>
      </w:pPr>
      <w:r>
        <w:rPr>
          <w:lang w:val="en-US"/>
        </w:rPr>
        <w:fldChar w:fldCharType="end"/>
      </w:r>
    </w:p>
    <w:sdt>
      <w:sdtPr>
        <w:rPr>
          <w:rFonts w:eastAsia="Calibri"/>
          <w:lang w:val="en-US"/>
        </w:rPr>
        <w:alias w:val="Don’t edit this field."/>
        <w:tag w:val="CitaviBibliography"/>
        <w:id w:val="1284610802"/>
        <w:placeholder>
          <w:docPart w:val="DefaultPlaceholder_-1854013440"/>
        </w:placeholder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21DBF519" w14:textId="651C574E" w:rsidR="001C4D00" w:rsidRDefault="005E3468" w:rsidP="001C4D00">
          <w:pPr>
            <w:pStyle w:val="CitaviBibliographyHeading"/>
            <w:numPr>
              <w:ilvl w:val="0"/>
              <w:numId w:val="0"/>
            </w:numPr>
            <w:ind w:left="431" w:hanging="431"/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256AB0">
            <w:rPr>
              <w:lang w:val="en-US"/>
            </w:rPr>
            <w:instrText>ADDIN CITAVI.BIBLIOGRAPHY 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Z2l0aHViLmNvbeKAiy/igIthZGFmcnVpdC/igItBZGFmcnVpdF/igItQeXRob25f4oCLREhUPC9UZXh0PjwvVGV4dFVuaXQ+PFRleHRVbml0PjxJbnNlcnRQYXJhZ3JhcGhBZnRlcj5mYWxzZTwvSW5zZXJ0UGFyYWdyYXBoQWZ0ZXI+PEZvbnROYW1lIC8+PEZvbnRTdHlsZT48SXRhbGljPnRydWU8L0l0YWxpYz48TmFtZSAvPjwvRm9udFN0eWxlPjxGb250U2l6ZT4wPC9Gb250U2l6ZT48VGV4dD5CYXR0Qm9yZyAtIFBpIEJhdHRlcnkgUG93ZXIgQm9hcmQgUENCIE9ubHkgKFNvbGRlcmVkK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2hhY2thZGF5LmNvbeKAiy/igIsyMDE2L+KAizAxL+KAizIyL+KAi2hvdy10by11c2UtbGlkYXItd2l0aC10aGUtcmFzcGJlcnJ5LXBpL+KAizwvVGV4dD48L1RleHRVbml0PjxUZXh0VW5pdD48SW5zZXJ0UGFyYWdyYXBoQWZ0ZXI+ZmFsc2U8L0luc2VydFBhcmFncmFwaEFmdGVyPjxGb250TmFtZSAvPjxGb250U3R5bGU+PEl0YWxpYz50cnVlPC9JdGFsaWM+PE5hbWUgLz48L0ZvbnRTdHlsZT48Rm9udFNpemU+MDwvRm9udFNpemU+PFRleHQ+SW5zdGFsbGluZyBvcGVyYXRpbmcgc3lzdGVtIGltYWdlcy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yOC4gRmVicnVhciAyMDE4XS4gVmVyZsO8Z2JhciB1bnRlcjogaHR0cHM6Ly/igIt3d3cucmFzcGJlcnJ5cGkub3Jn4oCLL+KAi2RvY3VtZW50YXRpb24v4oCLaW5zdGFsbGF0aW9uL+KAi2luc3RhbGxpbmctaW1hZ2VzL+KAi1JFQURNRS5tZDwvVGV4dD48L1RleHRVbml0PjxUZXh0VW5pdD48SW5zZXJ0UGFyYWdyYXBoQWZ0ZXI+ZmFsc2U8L0luc2VydFBhcmFncmFwaEFmdGVyPjxGb250TmFtZSAvPjxGb250U3R5bGU+PEl0YWxpYz50cnVlPC9JdGFsaWM+PE5hbWUgLz48L0ZvbnRTdHlsZT48Rm9udFNpemU+MDwvRm9udFNpemU+PFRleHQ+S1ktMDE1IFRlbXBlcmF0dXJlIGFuZCBIdW1pZGl0eSBTZW5zb3IgTW9kdWxlIC0gQXJkdWlub01vZHVsZXNJbmZv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waWJvcmcub3Jn4oCLL+KAi21vdG9yLWNvbnRyb2wtMTEzNS/igItwaWNvYm9yZ3JldjwvVGV4dD48L1RleHRVbml0PjxUZXh0VW5pdD48SW5zZXJ0UGFyYWdyYXBoQWZ0ZXI+ZmFsc2U8L0luc2VydFBhcmFncmFwaEFmdGVyPjxGb250TmFtZSAvPjxGb250U3R5bGU+PEl0YWxpYz50cnVlPC9JdGFsaWM+PE5hbWUgLz48L0ZvbnRTdHlsZT48Rm9udFNpemU+MDwvRm9udFNpemU+PFRleHQ+UGljb0JvcmcgUmV2ZXJzZSAtIEV4YW1wbGVz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</w:instrText>
          </w:r>
          <w:r w:rsidR="00256AB0" w:rsidRPr="001C4D00">
            <w:rPr>
              <w:lang w:val="en-US"/>
            </w:rPr>
            <w:instrText>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</w:instrText>
          </w:r>
          <w:r>
            <w:rPr>
              <w:lang w:val="en-US"/>
            </w:rPr>
            <w:fldChar w:fldCharType="separate"/>
          </w:r>
          <w:bookmarkStart w:id="60" w:name="_CTVBIBLIOGRAPHY1"/>
          <w:bookmarkStart w:id="61" w:name="_Toc513586892"/>
          <w:bookmarkEnd w:id="60"/>
          <w:r w:rsidR="001C4D00">
            <w:rPr>
              <w:lang w:val="en-US"/>
            </w:rPr>
            <w:t>Bibliography</w:t>
          </w:r>
          <w:bookmarkEnd w:id="61"/>
        </w:p>
        <w:p w14:paraId="42562615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62" w:name="_CTVL001ebc75cf2eaac459891d338f42d71a8c1"/>
          <w:proofErr w:type="spellStart"/>
          <w:r>
            <w:rPr>
              <w:lang w:val="en-US"/>
            </w:rPr>
            <w:t>adafruit</w:t>
          </w:r>
          <w:proofErr w:type="spellEnd"/>
          <w:r>
            <w:rPr>
              <w:lang w:val="en-US"/>
            </w:rPr>
            <w:t>/</w:t>
          </w:r>
          <w:proofErr w:type="spellStart"/>
          <w:r>
            <w:rPr>
              <w:lang w:val="en-US"/>
            </w:rPr>
            <w:t>Adafruit_Python_DHT</w:t>
          </w:r>
          <w:proofErr w:type="spellEnd"/>
          <w:r>
            <w:rPr>
              <w:lang w:val="en-US"/>
            </w:rPr>
            <w:t>. Available online at https://github.com/adafruit/Adafruit_Python_DHT, checked on 3/26/2018.</w:t>
          </w:r>
        </w:p>
        <w:p w14:paraId="4B1D99F5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63" w:name="_CTVL0011c1c442890344454be808dfaf7150f45"/>
          <w:bookmarkEnd w:id="62"/>
          <w:proofErr w:type="spellStart"/>
          <w:r>
            <w:rPr>
              <w:lang w:val="en-US"/>
            </w:rPr>
            <w:t>BattBorg</w:t>
          </w:r>
          <w:proofErr w:type="spellEnd"/>
          <w:r>
            <w:rPr>
              <w:lang w:val="en-US"/>
            </w:rPr>
            <w:t xml:space="preserve"> - Pi Battery Power Board PCB Only (Soldered). Available online at https://www.piborg.org/power-1137/battborg, checked on 3/26/2018.</w:t>
          </w:r>
        </w:p>
        <w:p w14:paraId="50A04F3C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64" w:name="_CTVL0015786919db26841cdafd43970303910ca"/>
          <w:bookmarkEnd w:id="63"/>
          <w:proofErr w:type="spellStart"/>
          <w:r>
            <w:rPr>
              <w:lang w:val="en-US"/>
            </w:rPr>
            <w:t>bishoph</w:t>
          </w:r>
          <w:proofErr w:type="spellEnd"/>
          <w:r>
            <w:rPr>
              <w:lang w:val="en-US"/>
            </w:rPr>
            <w:t>/</w:t>
          </w:r>
          <w:proofErr w:type="spellStart"/>
          <w:r>
            <w:rPr>
              <w:lang w:val="en-US"/>
            </w:rPr>
            <w:t>sopare</w:t>
          </w:r>
          <w:proofErr w:type="spellEnd"/>
          <w:r>
            <w:rPr>
              <w:lang w:val="en-US"/>
            </w:rPr>
            <w:t>. Available online at https://github.com/bishoph/sopare, checked on 3/21/2018.</w:t>
          </w:r>
        </w:p>
        <w:p w14:paraId="396683A4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65" w:name="_CTVL00168c3d6a97e214d19a34d7fcc1cb9ad86"/>
          <w:bookmarkEnd w:id="64"/>
          <w:r>
            <w:rPr>
              <w:lang w:val="en-US"/>
            </w:rPr>
            <w:t>Download Raspbian for Raspberry Pi. Available online at https://www.raspberrypi.org/downloads/raspbian/, checked on 3/26/2018.</w:t>
          </w:r>
        </w:p>
        <w:p w14:paraId="5D7FFBBE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66" w:name="_CTVL00186fc88e9a353425b827f30684e242cef"/>
          <w:bookmarkEnd w:id="65"/>
          <w:r>
            <w:rPr>
              <w:lang w:val="en-US"/>
            </w:rPr>
            <w:t>Fritzing. Available online at http://fritzing.org/home/, checked on 3/26/2018.</w:t>
          </w:r>
        </w:p>
        <w:p w14:paraId="2E31A6F4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67" w:name="_CTVL001006473eca8b34fe9a428f7b12ae87cef"/>
          <w:bookmarkEnd w:id="66"/>
          <w:r>
            <w:rPr>
              <w:lang w:val="en-US"/>
            </w:rPr>
            <w:t>Grinberg, Miguel: Flask Video Streaming Revisited - miguelgrinberg.com. Available online at https://blog.miguelgrinberg.com/post/flask-video-streaming-revisited, checked on 3/26/2018.</w:t>
          </w:r>
        </w:p>
        <w:p w14:paraId="2EA6D770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68" w:name="_CTVL00134680c03ad684fd18e7641c0d7ddb48c"/>
          <w:bookmarkEnd w:id="67"/>
          <w:r>
            <w:rPr>
              <w:lang w:val="en-US"/>
            </w:rPr>
            <w:t>Grinberg, Miguel: Video Streaming with Flask - miguelgrinberg.com. Available online at https://blog.miguelgrinberg.com/post/video-streaming-with-flask, checked on 3/17/2018.</w:t>
          </w:r>
        </w:p>
        <w:p w14:paraId="06CD70D2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69" w:name="_CTVL00195c6edc9519245c8a6fa3aee5718e424"/>
          <w:bookmarkEnd w:id="68"/>
          <w:r>
            <w:rPr>
              <w:lang w:val="en-US"/>
            </w:rPr>
            <w:t>How to Use Lidar with the Raspberry Pi. Available online at https://hackaday.com/2016/01/22/how-to-use-lidar-with-the-raspberry-pi/, checked on 3/26/2018.</w:t>
          </w:r>
        </w:p>
        <w:p w14:paraId="5A685279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0" w:name="_CTVL0016122ffb533c14a4b9ed349469a9b5ace"/>
          <w:bookmarkEnd w:id="69"/>
          <w:r>
            <w:rPr>
              <w:lang w:val="en-US"/>
            </w:rPr>
            <w:t>Installing operating system images - Raspberry Pi Documentation. Available online at https://www.raspberrypi.org/documentation/installation/installing-images/README.md, checked on 2/28/2018.</w:t>
          </w:r>
        </w:p>
        <w:p w14:paraId="536548AD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1" w:name="_CTVL0019e5813ab7b3c4e618e8087196e050eed"/>
          <w:bookmarkEnd w:id="70"/>
          <w:r>
            <w:rPr>
              <w:lang w:val="en-US"/>
            </w:rPr>
            <w:t xml:space="preserve">KY-015 Temperature and Humidity Sensor Module - </w:t>
          </w:r>
          <w:proofErr w:type="spellStart"/>
          <w:r>
            <w:rPr>
              <w:lang w:val="en-US"/>
            </w:rPr>
            <w:t>ArduinoModulesInfo</w:t>
          </w:r>
          <w:proofErr w:type="spellEnd"/>
          <w:r>
            <w:rPr>
              <w:lang w:val="en-US"/>
            </w:rPr>
            <w:t>. Available online at https://arduinomodules.info/ky-015-temperature-humidity-sensor-module/, checked on 3/26/2018.</w:t>
          </w:r>
        </w:p>
        <w:p w14:paraId="5AFCCCA8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2" w:name="_CTVL0011059822a10ca4d60b8c37ffb9116e16a"/>
          <w:bookmarkEnd w:id="71"/>
          <w:r>
            <w:rPr>
              <w:lang w:val="en-US"/>
            </w:rPr>
            <w:t>Meet Jasper: open-source voice computing - Raspberry Pi. Available online at https://www.raspberrypi.org/blog/meet-jasper-open-source-voice-computing/, checked on 3/20/2018.</w:t>
          </w:r>
        </w:p>
        <w:p w14:paraId="5BFDA955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3" w:name="_CTVL001fe27b721c6e54ad49b5b2a7f39be1bf3"/>
          <w:bookmarkEnd w:id="72"/>
          <w:proofErr w:type="spellStart"/>
          <w:r>
            <w:rPr>
              <w:lang w:val="en-US"/>
            </w:rPr>
            <w:lastRenderedPageBreak/>
            <w:t>ModMyPi</w:t>
          </w:r>
          <w:proofErr w:type="spellEnd"/>
          <w:r>
            <w:rPr>
              <w:lang w:val="en-US"/>
            </w:rPr>
            <w:t xml:space="preserve"> | HC-SR04 Ultrasonic Range Sensor on the Raspberry Pi. Available online at https://www.modmypi.com/blog/hc-sr04-ultrasonic-range-sensor-on-the-raspberry-pi, checked on 3/16/2018.</w:t>
          </w:r>
        </w:p>
        <w:p w14:paraId="1FDED51A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4" w:name="_CTVL001062b20af4c0f458ca026dea2d81766ac"/>
          <w:bookmarkEnd w:id="73"/>
          <w:proofErr w:type="spellStart"/>
          <w:r>
            <w:rPr>
              <w:lang w:val="en-US"/>
            </w:rPr>
            <w:t>PicoBorg</w:t>
          </w:r>
          <w:proofErr w:type="spellEnd"/>
          <w:r>
            <w:rPr>
              <w:lang w:val="en-US"/>
            </w:rPr>
            <w:t xml:space="preserve"> Reverse - Dual 5A Motor Controller. Available online at https://www.piborg.org/motor-control-1135/picoborgrev, checked on 3/26/2018.</w:t>
          </w:r>
        </w:p>
        <w:p w14:paraId="102F1DE3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5" w:name="_CTVL0010e832c2b430a45688294c545539572ac"/>
          <w:bookmarkEnd w:id="74"/>
          <w:proofErr w:type="spellStart"/>
          <w:r>
            <w:rPr>
              <w:lang w:val="en-US"/>
            </w:rPr>
            <w:t>PicoBorg</w:t>
          </w:r>
          <w:proofErr w:type="spellEnd"/>
          <w:r>
            <w:rPr>
              <w:lang w:val="en-US"/>
            </w:rPr>
            <w:t xml:space="preserve"> Reverse - Examples. Available online at https://www.piborg.org/blog/build/picoborg-reverse-build/picoborg-reverse-examples, checked on 3/26/2018.</w:t>
          </w:r>
        </w:p>
        <w:p w14:paraId="08574F91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6" w:name="_CTVL001e330b107d13b41b08ff134bcf5c3dc8d"/>
          <w:bookmarkEnd w:id="75"/>
          <w:proofErr w:type="spellStart"/>
          <w:r>
            <w:rPr>
              <w:lang w:val="en-US"/>
            </w:rPr>
            <w:t>PicoBorg</w:t>
          </w:r>
          <w:proofErr w:type="spellEnd"/>
          <w:r>
            <w:rPr>
              <w:lang w:val="en-US"/>
            </w:rPr>
            <w:t xml:space="preserve"> Reverse - Getting Started. Available online at https://www.piborg.org/blog/build/picoborg-reverse-build/picoborg-reverse-getting-started, checked on 3/26/2018.</w:t>
          </w:r>
        </w:p>
        <w:p w14:paraId="3D1F44C9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7" w:name="_CTVL0011a2f3065cfcf4bbdbd88fb5b153b1203"/>
          <w:bookmarkEnd w:id="76"/>
          <w:r>
            <w:rPr>
              <w:lang w:val="en-US"/>
            </w:rPr>
            <w:t xml:space="preserve">Python </w:t>
          </w:r>
          <w:proofErr w:type="spellStart"/>
          <w:r>
            <w:rPr>
              <w:lang w:val="en-US"/>
            </w:rPr>
            <w:t>picamera</w:t>
          </w:r>
          <w:proofErr w:type="spellEnd"/>
          <w:r>
            <w:rPr>
              <w:lang w:val="en-US"/>
            </w:rPr>
            <w:t xml:space="preserve"> - Raspberry Pi Documentation. Available online at https://www.raspberrypi.org/documentation/usage/camera/python/README.md, checked on 3/22/2018.</w:t>
          </w:r>
        </w:p>
        <w:p w14:paraId="19439F31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8" w:name="_CTVL0017b64ff11ece24679b76a286d335449ff"/>
          <w:bookmarkEnd w:id="77"/>
          <w:proofErr w:type="spellStart"/>
          <w:r>
            <w:rPr>
              <w:lang w:val="en-US"/>
            </w:rPr>
            <w:t>raspi</w:t>
          </w:r>
          <w:proofErr w:type="spellEnd"/>
          <w:r>
            <w:rPr>
              <w:lang w:val="en-US"/>
            </w:rPr>
            <w:t>-config command line parameter - Raspberry Pi Forums. Available online at https://www.raspberrypi.org/forums/viewtopic.php?t=21632, checked on 3/15/2018.</w:t>
          </w:r>
        </w:p>
        <w:p w14:paraId="6008F36B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79" w:name="_CTVL001990e3fc8f7f34cf89cfa12c433f95f1d"/>
          <w:bookmarkEnd w:id="78"/>
          <w:r>
            <w:rPr>
              <w:lang w:val="en-US"/>
            </w:rPr>
            <w:t>RGB LED Module - Wiki (2017). Available online at http://wiki.sunfounder.cc/index.php?title=RGB_LED_Module, updated on 3/7/2017, checked on 3/26/2018.</w:t>
          </w:r>
        </w:p>
        <w:p w14:paraId="1234AAB9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80" w:name="_CTVL001f40e2fd4e49f45449f56fa83e207e16a"/>
          <w:bookmarkEnd w:id="79"/>
          <w:proofErr w:type="spellStart"/>
          <w:r>
            <w:rPr>
              <w:lang w:val="en-US"/>
            </w:rPr>
            <w:t>RPi</w:t>
          </w:r>
          <w:proofErr w:type="spellEnd"/>
          <w:r>
            <w:rPr>
              <w:lang w:val="en-US"/>
            </w:rPr>
            <w:t>-Cam-Web-Interface - eLinux.org (2018). Available online at https://elinux.org/RPi-Cam-Web-Interface, updated on 3/23/2018, checked on 3/26/2018.</w:t>
          </w:r>
        </w:p>
        <w:p w14:paraId="187CB9EB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81" w:name="_CTVL00145a1e272217841beac2fe3bbb615c7b7"/>
          <w:bookmarkEnd w:id="80"/>
          <w:proofErr w:type="spellStart"/>
          <w:r>
            <w:rPr>
              <w:lang w:val="en-US"/>
            </w:rPr>
            <w:t>schollz</w:t>
          </w:r>
          <w:proofErr w:type="spellEnd"/>
          <w:r>
            <w:rPr>
              <w:lang w:val="en-US"/>
            </w:rPr>
            <w:t>/find. Available online at https://github.com/schollz/find, checked on 3/22/2018.</w:t>
          </w:r>
        </w:p>
        <w:p w14:paraId="67CDDF30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82" w:name="_CTVL001d802c27aaa4049fd975b32358efcd14d"/>
          <w:bookmarkEnd w:id="81"/>
          <w:r>
            <w:rPr>
              <w:lang w:val="en-US"/>
            </w:rPr>
            <w:t>Semiconductor, Freescale; Inc: AN3397, Implementing Positioning Algorithms Using Accelerometers - Application Notes. Available online at https://www.nxp.com/docs/en/application-note/AN3397.pdf, checked on 3/26/2018.</w:t>
          </w:r>
        </w:p>
        <w:p w14:paraId="0910CE29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83" w:name="_CTVL0012616928e0afb486bae1cb399be0552cd"/>
          <w:bookmarkEnd w:id="82"/>
          <w:r>
            <w:rPr>
              <w:lang w:val="en-US"/>
            </w:rPr>
            <w:t xml:space="preserve">Serving Static Files (such as </w:t>
          </w:r>
          <w:proofErr w:type="spellStart"/>
          <w:r>
            <w:rPr>
              <w:lang w:val="en-US"/>
            </w:rPr>
            <w:t>js</w:t>
          </w:r>
          <w:proofErr w:type="spellEnd"/>
          <w:r>
            <w:rPr>
              <w:lang w:val="en-US"/>
            </w:rPr>
            <w:t xml:space="preserve">, </w:t>
          </w:r>
          <w:proofErr w:type="spellStart"/>
          <w:r>
            <w:rPr>
              <w:lang w:val="en-US"/>
            </w:rPr>
            <w:t>css</w:t>
          </w:r>
          <w:proofErr w:type="spellEnd"/>
          <w:r>
            <w:rPr>
              <w:lang w:val="en-US"/>
            </w:rPr>
            <w:t xml:space="preserve"> and images) (web.py) (2018). Available online at http://webpy.org/cookbook/staticfiles, updated on 2/28/2018, checked on 3/26/2018.</w:t>
          </w:r>
        </w:p>
        <w:p w14:paraId="72D9D614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84" w:name="_CTVL001e7648ae0355a43149c71a2d519e84713"/>
          <w:bookmarkEnd w:id="83"/>
          <w:r>
            <w:rPr>
              <w:lang w:val="en-US"/>
            </w:rPr>
            <w:t xml:space="preserve">Setting up a Raspberry Pi as an access point in a standalone network (NAT) - Raspberry Pi Documentation. Available online at </w:t>
          </w:r>
          <w:r>
            <w:rPr>
              <w:lang w:val="en-US"/>
            </w:rPr>
            <w:lastRenderedPageBreak/>
            <w:t>https://www.raspberrypi.org/documentation/configuration/wireless/access-point.md, checked on 3/15/2018.</w:t>
          </w:r>
        </w:p>
        <w:p w14:paraId="15614EF7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85" w:name="_CTVL001854650ff89fc447693e7c42d75c9f025"/>
          <w:bookmarkEnd w:id="84"/>
          <w:r>
            <w:rPr>
              <w:lang w:val="en-US"/>
            </w:rPr>
            <w:t>SSH (Secure Shell) - Raspberry Pi Documentation. Available online at https://www.raspberrypi.org/documentation/remote-access/ssh/, checked on 2/28/2018.</w:t>
          </w:r>
        </w:p>
        <w:p w14:paraId="731A6E3C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86" w:name="_CTVL00111305f05309242e3868b79c7ec479f91"/>
          <w:bookmarkEnd w:id="85"/>
          <w:r>
            <w:rPr>
              <w:lang w:val="en-US"/>
            </w:rPr>
            <w:t xml:space="preserve">Step by step: Raspberry Pi offline voice recognition with SOPARE | home of </w:t>
          </w:r>
          <w:proofErr w:type="spellStart"/>
          <w:r>
            <w:rPr>
              <w:lang w:val="en-US"/>
            </w:rPr>
            <w:t>bishoph</w:t>
          </w:r>
          <w:proofErr w:type="spellEnd"/>
          <w:r>
            <w:rPr>
              <w:lang w:val="en-US"/>
            </w:rPr>
            <w:t>. Available online at https://www.bishoph.org/step-by-step-raspberry-pi-offline-voice-recognition-with-sopare/, checked on 3/21/2018.</w:t>
          </w:r>
        </w:p>
        <w:p w14:paraId="2D6FEC92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87" w:name="_CTVL001511a98942a114e568cda100318e265be"/>
          <w:bookmarkEnd w:id="86"/>
          <w:proofErr w:type="spellStart"/>
          <w:r>
            <w:rPr>
              <w:lang w:val="en-US"/>
            </w:rPr>
            <w:t>systemd</w:t>
          </w:r>
          <w:proofErr w:type="spellEnd"/>
          <w:r>
            <w:rPr>
              <w:lang w:val="en-US"/>
            </w:rPr>
            <w:t xml:space="preserve"> - Raspberry Pi Documentation. Available online at https://www.raspberrypi.org/documentation/linux/usage/systemd.md, checked on 3/15/2018.</w:t>
          </w:r>
        </w:p>
        <w:p w14:paraId="22556DFE" w14:textId="77777777" w:rsidR="001C4D00" w:rsidRDefault="001C4D00" w:rsidP="001C4D00">
          <w:pPr>
            <w:pStyle w:val="CitaviBibliographyEntry"/>
            <w:rPr>
              <w:lang w:val="en-US"/>
            </w:rPr>
          </w:pPr>
          <w:bookmarkStart w:id="88" w:name="_CTVL0011c2cd628e2594b5992734316acf27f69"/>
          <w:bookmarkEnd w:id="87"/>
          <w:r>
            <w:rPr>
              <w:lang w:val="en-US"/>
            </w:rPr>
            <w:t>Ultrasonic Module - Wiki (2017). Available online at http://wiki.sunfounder.cc/index.php?title=Ultrasonic_Module, updated on 3/20/2017, checked on 3/26/2018.</w:t>
          </w:r>
        </w:p>
        <w:p w14:paraId="695B5E02" w14:textId="42697806" w:rsidR="005E3468" w:rsidRPr="001C4D00" w:rsidRDefault="001C4D00" w:rsidP="001C4D00">
          <w:pPr>
            <w:pStyle w:val="CitaviBibliographyEntry"/>
            <w:rPr>
              <w:lang w:val="en-US"/>
            </w:rPr>
          </w:pPr>
          <w:bookmarkStart w:id="89" w:name="_CTVL001e040fba81dd5469385e0f3aefc960d1a"/>
          <w:bookmarkEnd w:id="88"/>
          <w:r>
            <w:rPr>
              <w:lang w:val="en-US"/>
            </w:rPr>
            <w:t>Welcome to web.py! (web.py) (2018). Available online at http://webpy.org/, updated on 2/28/2018, checked on 3/26/2018.</w:t>
          </w:r>
          <w:bookmarkEnd w:id="89"/>
          <w:r w:rsidR="005E3468">
            <w:rPr>
              <w:lang w:val="en-US"/>
            </w:rPr>
            <w:fldChar w:fldCharType="end"/>
          </w:r>
        </w:p>
      </w:sdtContent>
    </w:sdt>
    <w:p w14:paraId="65BAB72B" w14:textId="77777777" w:rsidR="00734070" w:rsidRPr="001C4D00" w:rsidRDefault="00734070" w:rsidP="00256AB0">
      <w:pPr>
        <w:pStyle w:val="CitaviBibliographyEntry"/>
        <w:rPr>
          <w:lang w:val="en-US"/>
        </w:rPr>
      </w:pPr>
    </w:p>
    <w:p w14:paraId="0C591E7F" w14:textId="77777777" w:rsidR="00256AB0" w:rsidRPr="005D61B5" w:rsidRDefault="00256AB0" w:rsidP="00256AB0">
      <w:pPr>
        <w:pStyle w:val="berschrift1"/>
        <w:numPr>
          <w:ilvl w:val="0"/>
          <w:numId w:val="0"/>
        </w:numPr>
        <w:rPr>
          <w:lang w:val="en-US"/>
        </w:rPr>
      </w:pPr>
      <w:bookmarkStart w:id="90" w:name="_Toc513586893"/>
      <w:r w:rsidRPr="005D61B5">
        <w:rPr>
          <w:lang w:val="en-US"/>
        </w:rPr>
        <w:lastRenderedPageBreak/>
        <w:t xml:space="preserve">Hardware </w:t>
      </w:r>
      <w:r>
        <w:rPr>
          <w:lang w:val="en-US"/>
        </w:rPr>
        <w:t>Documentation</w:t>
      </w:r>
      <w:bookmarkEnd w:id="90"/>
    </w:p>
    <w:p w14:paraId="08EDE855" w14:textId="0CB091EE" w:rsidR="00256AB0" w:rsidRPr="00825BF5" w:rsidRDefault="00256AB0" w:rsidP="00F75379">
      <w:pPr>
        <w:pStyle w:val="berschrift2"/>
        <w:numPr>
          <w:ilvl w:val="0"/>
          <w:numId w:val="0"/>
        </w:numPr>
        <w:rPr>
          <w:lang w:val="en-US"/>
        </w:rPr>
      </w:pPr>
      <w:bookmarkStart w:id="91" w:name="_Toc513586894"/>
      <w:proofErr w:type="spellStart"/>
      <w:r w:rsidRPr="005D61B5">
        <w:rPr>
          <w:lang w:val="en-US"/>
        </w:rPr>
        <w:t>BattBorg</w:t>
      </w:r>
      <w:proofErr w:type="spellEnd"/>
      <w:r w:rsidRPr="005D61B5">
        <w:rPr>
          <w:lang w:val="en-US"/>
        </w:rPr>
        <w:t xml:space="preserve"> - Pi Battery Power Board PCB Only</w:t>
      </w:r>
      <w:bookmarkEnd w:id="91"/>
    </w:p>
    <w:sdt>
      <w:sdtPr>
        <w:rPr>
          <w:lang w:val="en-US"/>
        </w:rPr>
        <w:alias w:val="Don’t edit this field."/>
        <w:tag w:val="CitaviPlaceholder#54ea201f-ebc2-48c4-9286-79e5783af2a6"/>
        <w:id w:val="1986892055"/>
        <w:placeholder>
          <w:docPart w:val="DefaultPlaceholder_-1854013440"/>
        </w:placeholder>
      </w:sdtPr>
      <w:sdtEndPr/>
      <w:sdtContent>
        <w:p w14:paraId="29F6C9E4" w14:textId="1CB4DDDD" w:rsidR="00256AB0" w:rsidRPr="004F6025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ZGVkMjIyMzMtM2YwNS00M2VlLWFlYzktN2Q3ZWNiMmEwNjY3IiwiUmFuZ2VMZW5ndGgiOjU1LCJSZWZlcmVuY2VJZCI6IjFjMWM0NDI4LTkwMzQtNDQ1NC1iZTgwLThkZmFmNzE1MGY0NS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}</w:instrText>
          </w:r>
          <w:r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BattBorg</w:t>
          </w:r>
          <w:proofErr w:type="spellEnd"/>
          <w:r w:rsidR="001C4D00">
            <w:rPr>
              <w:lang w:val="en-US"/>
            </w:rPr>
            <w:t xml:space="preserve"> - Pi Battery Power Board PCB Only (Soldered))</w:t>
          </w:r>
          <w:r>
            <w:rPr>
              <w:lang w:val="en-US"/>
            </w:rPr>
            <w:fldChar w:fldCharType="end"/>
          </w:r>
        </w:p>
      </w:sdtContent>
    </w:sdt>
    <w:p w14:paraId="7BABEE77" w14:textId="77777777" w:rsidR="00256AB0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92" w:name="_Toc513586895"/>
      <w:proofErr w:type="spellStart"/>
      <w:r w:rsidRPr="005D61B5">
        <w:rPr>
          <w:lang w:val="en-US"/>
        </w:rPr>
        <w:t>PicoBorg</w:t>
      </w:r>
      <w:proofErr w:type="spellEnd"/>
      <w:r w:rsidRPr="005D61B5">
        <w:rPr>
          <w:lang w:val="en-US"/>
        </w:rPr>
        <w:t xml:space="preserve"> Reverse - Dual 5A Motor Controller</w:t>
      </w:r>
      <w:bookmarkEnd w:id="92"/>
    </w:p>
    <w:sdt>
      <w:sdtPr>
        <w:rPr>
          <w:lang w:val="en-US"/>
        </w:rPr>
        <w:alias w:val="Don’t edit this field."/>
        <w:tag w:val="CitaviPlaceholder#dd91b57d-723b-46ca-914e-f9ec69501e3d"/>
        <w:id w:val="-2013519470"/>
        <w:placeholder>
          <w:docPart w:val="DefaultPlaceholder_-1854013440"/>
        </w:placeholder>
      </w:sdtPr>
      <w:sdtEndPr/>
      <w:sdtContent>
        <w:p w14:paraId="0DE845BE" w14:textId="6CE2FBF0" w:rsidR="00256AB0" w:rsidRPr="00A0315B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M2RlNTljYWEtNTM1Yy00ZWZjLWFmZjYtYzI5NTFkMTlhNWI2IiwiUmFuZ2VMZW5ndGgiOjQ1LCJSZWZlcmVuY2VJZCI6IjA2MmIyMGFmLTRjMGYtNDU4Yy1hMDI2LWRlYTJkODE3NjZhYy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}</w:instrText>
          </w:r>
          <w:r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PicoBorg</w:t>
          </w:r>
          <w:proofErr w:type="spellEnd"/>
          <w:r w:rsidR="001C4D00">
            <w:rPr>
              <w:lang w:val="en-US"/>
            </w:rPr>
            <w:t xml:space="preserve"> Reverse - Dual 5A Motor Controller)</w:t>
          </w:r>
          <w:r>
            <w:rPr>
              <w:lang w:val="en-US"/>
            </w:rPr>
            <w:fldChar w:fldCharType="end"/>
          </w:r>
        </w:p>
      </w:sdtContent>
    </w:sdt>
    <w:p w14:paraId="22C83CE7" w14:textId="77777777" w:rsidR="00256AB0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93" w:name="_Toc513586896"/>
      <w:r w:rsidRPr="005D61B5">
        <w:rPr>
          <w:lang w:val="en-US"/>
        </w:rPr>
        <w:t>KY-015 TEMPERATURE AND HUMIDITY SENSOR MODULE</w:t>
      </w:r>
      <w:bookmarkEnd w:id="93"/>
    </w:p>
    <w:sdt>
      <w:sdtPr>
        <w:rPr>
          <w:lang w:val="en-US"/>
        </w:rPr>
        <w:alias w:val="Don’t edit this field."/>
        <w:tag w:val="CitaviPlaceholder#6012bc36-d086-42b5-8e28-74f0dc75c5ce"/>
        <w:id w:val="1592744598"/>
        <w:placeholder>
          <w:docPart w:val="DefaultPlaceholder_-1854013440"/>
        </w:placeholder>
      </w:sdtPr>
      <w:sdtEndPr/>
      <w:sdtContent>
        <w:p w14:paraId="76D52A34" w14:textId="7377912C" w:rsidR="00256AB0" w:rsidRPr="00CF238A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NGYyYmVmOTEtNGY4YS00ZGYwLWFmZWUtNDk0MTczMzM3NmFmIiwiUmFuZ2VMZW5ndGgiOjY4LCJSZWZlcmVuY2VJZCI6IjllNTgxM2FiLTdiM2MtNGU2MS04ZTgwLTg3MTk2ZTA1MGVlZCIsIlJlZmVyZW5jZSI6eyIkaWQiOiIzIiwiQWJzdHJhY3RDb21wbGV4aXR5IjowLCJBYnN0cmFjdFNvdXJjZVRleHRGb3JtYXQiOjAsIkFjY2Vzc0RhdGUiOiIy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}</w:instrText>
          </w:r>
          <w:r>
            <w:rPr>
              <w:lang w:val="en-US"/>
            </w:rPr>
            <w:fldChar w:fldCharType="separate"/>
          </w:r>
          <w:r w:rsidR="001C4D00">
            <w:rPr>
              <w:lang w:val="en-US"/>
            </w:rPr>
            <w:t xml:space="preserve">(KY-015 Temperature and Humidity Sensor Module - </w:t>
          </w:r>
          <w:proofErr w:type="spellStart"/>
          <w:r w:rsidR="001C4D00">
            <w:rPr>
              <w:lang w:val="en-US"/>
            </w:rPr>
            <w:t>ArduinoModulesInfo</w:t>
          </w:r>
          <w:proofErr w:type="spellEnd"/>
          <w:r w:rsidR="001C4D00">
            <w:rPr>
              <w:lang w:val="en-US"/>
            </w:rPr>
            <w:t>)</w:t>
          </w:r>
          <w:r>
            <w:rPr>
              <w:lang w:val="en-US"/>
            </w:rPr>
            <w:fldChar w:fldCharType="end"/>
          </w:r>
        </w:p>
      </w:sdtContent>
    </w:sdt>
    <w:p w14:paraId="6AC1073F" w14:textId="77777777" w:rsidR="00256AB0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94" w:name="_Toc513586897"/>
      <w:r w:rsidRPr="005D61B5">
        <w:rPr>
          <w:lang w:val="en-US"/>
        </w:rPr>
        <w:t>KY-009 RGB FULL COLOR LED SMD MODULE</w:t>
      </w:r>
      <w:bookmarkEnd w:id="94"/>
    </w:p>
    <w:sdt>
      <w:sdtPr>
        <w:rPr>
          <w:lang w:val="en-US"/>
        </w:rPr>
        <w:alias w:val="Don’t edit this field."/>
        <w:tag w:val="CitaviPlaceholder#1b139dfa-f8df-4999-a3cc-af265249102e"/>
        <w:id w:val="1278301316"/>
        <w:placeholder>
          <w:docPart w:val="DefaultPlaceholder_-1854013440"/>
        </w:placeholder>
      </w:sdtPr>
      <w:sdtEndPr/>
      <w:sdtContent>
        <w:p w14:paraId="0A3FED8E" w14:textId="45F435B1" w:rsidR="00256AB0" w:rsidRPr="00CF238A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ODMwYjJjYWEtYTdmMS00YmYwLTliMmEtNDk3Nzg5NzMyZDc3IiwiUmFuZ2VMZW5ndGgiOjI4LCJSZWZlcmVuY2VJZCI6Ijk5MGUzZmM4LWY3ZjMtNGNmOC05Y2ZhLTEyYzQzM2Y5NWYxZCIsIlJlZmVyZW5jZSI6eyIkaWQiOiIzIiwiQWJzdHJhY3RDb21wbGV4aXR5IjowLCJBYnN0cmFjdFNvdXJjZVRleHRGb3JtYXQiOjAsIkFjY2Vzc0RhdGUiOiIyNi4wMy4yMDE4IiwiQXV0aG9ycyI6W10sIkNpdGF0aW9uS2V5VXBkYXRlVHlwZSI6MCwiQ29sbGFib3JhdG9ycyI6W10sIkRhdGUiOiIwNy4wMy4yMDE3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}</w:instrText>
          </w:r>
          <w:r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(RGB LED Module - Wiki 2017)</w:t>
          </w:r>
          <w:r>
            <w:rPr>
              <w:lang w:val="en-US"/>
            </w:rPr>
            <w:fldChar w:fldCharType="end"/>
          </w:r>
        </w:p>
      </w:sdtContent>
    </w:sdt>
    <w:p w14:paraId="5189291E" w14:textId="77777777" w:rsidR="00256AB0" w:rsidRPr="008201E6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95" w:name="_Toc513586898"/>
      <w:r w:rsidRPr="005D61B5">
        <w:rPr>
          <w:lang w:val="en-US"/>
        </w:rPr>
        <w:t>HC-SR04 Ultrasonic range sensor</w:t>
      </w:r>
      <w:bookmarkEnd w:id="95"/>
    </w:p>
    <w:sdt>
      <w:sdtPr>
        <w:rPr>
          <w:lang w:val="en-US"/>
        </w:rPr>
        <w:alias w:val="Don’t edit this field."/>
        <w:tag w:val="CitaviPlaceholder#f8cfd64e-6c47-4ff1-89ba-727381cb6de1"/>
        <w:id w:val="-873537167"/>
        <w:placeholder>
          <w:docPart w:val="DefaultPlaceholder_-1854013440"/>
        </w:placeholder>
      </w:sdtPr>
      <w:sdtEndPr/>
      <w:sdtContent>
        <w:p w14:paraId="15FB3726" w14:textId="411CC5D4" w:rsidR="00256AB0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ZGNkNGY3NmMtM2Q5Ni00MzZhLTkyMWYtMjdlYzJjNjZmNzIwIiwiUmFuZ2VMZW5ndGgiOjMxLCJSZWZlcmVuY2VJZCI6IjFjMmNkNjI4LWUyNTktNGI1OS05MjczLTQzMTZhY2YyN2Y2OSIsIlJlZmVyZW5jZSI6eyIkaWQiOiIzIiwiQWJzdHJhY3RDb21wbGV4aXR5IjowLCJBYnN0cmFjdFNvdXJjZVRleHRGb3JtYXQiOjAsIkFjY2Vzc0RhdGUiOiIyNi4wMy4yMDE4IiwiQXV0aG9ycyI6W10sIkNpdGF0aW9uS2V5VXBkYXRlVHlwZSI6MCwiQ29sbGFib3JhdG9ycyI6W10sIkRhdGUiOiIyMC4wMy4yMDE3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}</w:instrText>
          </w:r>
          <w:r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(Ultrasonic Module - Wiki 2017)</w:t>
          </w:r>
          <w:r>
            <w:rPr>
              <w:lang w:val="en-US"/>
            </w:rPr>
            <w:fldChar w:fldCharType="end"/>
          </w:r>
        </w:p>
      </w:sdtContent>
    </w:sdt>
    <w:sdt>
      <w:sdtPr>
        <w:rPr>
          <w:lang w:val="en-US"/>
        </w:rPr>
        <w:alias w:val="Don’t edit this field."/>
        <w:tag w:val="CitaviPlaceholder#9b3abd75-7b54-4e6a-865c-2562c6af36b1"/>
        <w:id w:val="358784950"/>
        <w:placeholder>
          <w:docPart w:val="DefaultPlaceholder_-1854013440"/>
        </w:placeholder>
      </w:sdtPr>
      <w:sdtEndPr/>
      <w:sdtContent>
        <w:p w14:paraId="617F58B6" w14:textId="23046F75" w:rsidR="00256AB0" w:rsidRPr="00CF238A" w:rsidRDefault="00256AB0" w:rsidP="00256AB0">
          <w:pPr>
            <w:rPr>
              <w:lang w:val="en-US"/>
            </w:rPr>
          </w:pPr>
          <w:r>
            <w:rPr>
              <w:lang w:val="en-US"/>
            </w:rPr>
            <w:fldChar w:fldCharType="begin"/>
          </w:r>
          <w:r w:rsidR="001C4D00">
            <w:rPr>
              <w:lang w:val="en-US"/>
            </w:rPr>
            <w:instrText>ADDIN CitaviPlaceholder{eyIkaWQiOiIxIiwiRW50cmllcyI6W3siJGlkIjoiMiIsIklkIjoiNmNkMjY1MWMtOTFmMi00NmFlLWFiYWQtNGY1NTJkNzQxYTRhIiwiUmFuZ2VMZW5ndGgiOjYzLCJSZWZlcmVuY2VJZCI6ImZlMjdiNzIxLWM2ZTUtNGFkNC05YjViLTJhN2YzOWJlMWJmMyIsIlJlZmVyZW5jZSI6eyIkaWQiOiIzIiwiQWJzdHJhY3RDb21wbGV4aXR5IjowLCJBYnN0cmFjdFNvdXJjZVRleHRGb3JtYXQiOjAsIkFjY2Vzc0RhdGUiOiIxNi4wMy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}</w:instrText>
          </w:r>
          <w:r>
            <w:rPr>
              <w:lang w:val="en-US"/>
            </w:rPr>
            <w:fldChar w:fldCharType="separate"/>
          </w:r>
          <w:r w:rsidR="001C4D00">
            <w:rPr>
              <w:lang w:val="en-US"/>
            </w:rPr>
            <w:t>(</w:t>
          </w:r>
          <w:proofErr w:type="spellStart"/>
          <w:r w:rsidR="001C4D00">
            <w:rPr>
              <w:lang w:val="en-US"/>
            </w:rPr>
            <w:t>ModMyPi</w:t>
          </w:r>
          <w:proofErr w:type="spellEnd"/>
          <w:r w:rsidR="001C4D00">
            <w:rPr>
              <w:lang w:val="en-US"/>
            </w:rPr>
            <w:t xml:space="preserve"> | HC-SR04 Ultrasonic Range Sensor on the Raspberry Pi)</w:t>
          </w:r>
          <w:r>
            <w:rPr>
              <w:lang w:val="en-US"/>
            </w:rPr>
            <w:fldChar w:fldCharType="end"/>
          </w:r>
        </w:p>
      </w:sdtContent>
    </w:sdt>
    <w:p w14:paraId="2BACE77E" w14:textId="77777777" w:rsidR="00256AB0" w:rsidRPr="00256AB0" w:rsidRDefault="00256AB0" w:rsidP="00256AB0">
      <w:pPr>
        <w:pStyle w:val="CitaviBibliographyEntry"/>
        <w:rPr>
          <w:lang w:val="en-US"/>
        </w:rPr>
      </w:pPr>
    </w:p>
    <w:sectPr w:rsidR="00256AB0" w:rsidRPr="00256AB0" w:rsidSect="00A82B12">
      <w:headerReference w:type="default" r:id="rId31"/>
      <w:pgSz w:w="11907" w:h="16840" w:code="9"/>
      <w:pgMar w:top="2552" w:right="1701" w:bottom="1701" w:left="1985" w:header="851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78E5FE" w14:textId="77777777" w:rsidR="0097692E" w:rsidRDefault="0097692E">
      <w:pPr>
        <w:spacing w:after="0" w:line="240" w:lineRule="auto"/>
      </w:pPr>
      <w:r>
        <w:separator/>
      </w:r>
    </w:p>
  </w:endnote>
  <w:endnote w:type="continuationSeparator" w:id="0">
    <w:p w14:paraId="2446705C" w14:textId="77777777" w:rsidR="0097692E" w:rsidRDefault="0097692E">
      <w:pPr>
        <w:spacing w:after="0" w:line="240" w:lineRule="auto"/>
      </w:pPr>
      <w:r>
        <w:continuationSeparator/>
      </w:r>
    </w:p>
  </w:endnote>
  <w:endnote w:type="continuationNotice" w:id="1">
    <w:p w14:paraId="6F7356DE" w14:textId="77777777" w:rsidR="0097692E" w:rsidRDefault="0097692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6BECD" w14:textId="77777777" w:rsidR="00734070" w:rsidRDefault="00734070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B4A36" w14:textId="77777777" w:rsidR="00734070" w:rsidRDefault="00734070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00749" w14:textId="77777777" w:rsidR="00734070" w:rsidRDefault="00734070">
    <w:pPr>
      <w:pStyle w:val="Fuzeil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4FB5" w14:textId="587C483A" w:rsidR="00FC679B" w:rsidRPr="008227FE" w:rsidRDefault="008227FE" w:rsidP="00A82B12">
    <w:pPr>
      <w:pStyle w:val="Fuzeile"/>
      <w:jc w:val="right"/>
    </w:pPr>
    <w:r w:rsidRPr="008227FE">
      <w:fldChar w:fldCharType="begin"/>
    </w:r>
    <w:r w:rsidRPr="008227FE">
      <w:instrText>PAGE   \* MERGEFORMAT</w:instrText>
    </w:r>
    <w:r w:rsidRPr="008227FE">
      <w:fldChar w:fldCharType="separate"/>
    </w:r>
    <w:r w:rsidR="00B74B85">
      <w:rPr>
        <w:noProof/>
      </w:rPr>
      <w:t>7</w:t>
    </w:r>
    <w:r w:rsidRPr="008227F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1C206" w14:textId="77777777" w:rsidR="0097692E" w:rsidRDefault="0097692E">
      <w:pPr>
        <w:spacing w:after="0" w:line="240" w:lineRule="auto"/>
      </w:pPr>
      <w:r>
        <w:separator/>
      </w:r>
    </w:p>
  </w:footnote>
  <w:footnote w:type="continuationSeparator" w:id="0">
    <w:p w14:paraId="36C3BA4F" w14:textId="77777777" w:rsidR="0097692E" w:rsidRDefault="0097692E">
      <w:pPr>
        <w:spacing w:after="0" w:line="240" w:lineRule="auto"/>
      </w:pPr>
      <w:r>
        <w:continuationSeparator/>
      </w:r>
    </w:p>
  </w:footnote>
  <w:footnote w:type="continuationNotice" w:id="1">
    <w:p w14:paraId="5F8C8418" w14:textId="77777777" w:rsidR="0097692E" w:rsidRDefault="0097692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757C2" w14:textId="77777777" w:rsidR="00734070" w:rsidRDefault="00734070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FDC2C" w14:textId="77777777" w:rsidR="00832A8F" w:rsidRDefault="0097692E">
    <w:pPr>
      <w:pStyle w:val="Kopfzeile"/>
    </w:pPr>
    <w:fldSimple w:instr=" AUTOTEXT  &quot; Leer&quot;  \* MERGEFORMAT ">
      <w:r w:rsidR="00B71AFF">
        <w:rPr>
          <w:b/>
          <w:bCs/>
          <w:lang w:val="en-US"/>
        </w:rPr>
        <w:t>Error! AutoText entry not defined.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6B540F" w14:textId="77777777" w:rsidR="00734070" w:rsidRDefault="00734070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361D8" w14:textId="77777777" w:rsidR="00801A08" w:rsidRPr="0014773F" w:rsidRDefault="00801A08" w:rsidP="0014773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7E435" w14:textId="1C67EC3B" w:rsidR="00801A08" w:rsidRPr="008259CD" w:rsidRDefault="00734070" w:rsidP="008259CD">
    <w:pPr>
      <w:pStyle w:val="Kopfzeile"/>
    </w:pPr>
    <w:fldSimple w:instr=" STYLEREF  &quot;Überschrift 1&quot;  \* MERGEFORMAT ">
      <w:r w:rsidR="00A618D9">
        <w:rPr>
          <w:noProof/>
        </w:rPr>
        <w:t>Outlook</w:t>
      </w:r>
    </w:fldSimple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6C4E1" w14:textId="0CEEAD47" w:rsidR="00D15C4E" w:rsidRPr="00D15C4E" w:rsidRDefault="0097692E" w:rsidP="00D15C4E">
    <w:pPr>
      <w:pStyle w:val="Kopfzeile"/>
    </w:pPr>
    <w:fldSimple w:instr=" STYLEREF  &quot;Überschrift 1&quot;  \* MERGEFORMAT ">
      <w:r w:rsidR="00A618D9" w:rsidRPr="00A618D9">
        <w:rPr>
          <w:b/>
          <w:bCs/>
          <w:noProof/>
          <w:lang w:val="en-US"/>
        </w:rPr>
        <w:t>Index</w:t>
      </w:r>
      <w:r w:rsidR="00A618D9">
        <w:rPr>
          <w:noProof/>
        </w:rPr>
        <w:t xml:space="preserve"> of Tables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8340C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7E41B26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EBEDD5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250CFA6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12A18AA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4EE220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ED29D08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B6966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E28C7E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F057D8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E549B"/>
    <w:multiLevelType w:val="hybridMultilevel"/>
    <w:tmpl w:val="EA5424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56159B"/>
    <w:multiLevelType w:val="hybridMultilevel"/>
    <w:tmpl w:val="940ADD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816EC"/>
    <w:multiLevelType w:val="multilevel"/>
    <w:tmpl w:val="B0B0030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8DB73CC"/>
    <w:multiLevelType w:val="hybridMultilevel"/>
    <w:tmpl w:val="73F6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A362FB"/>
    <w:multiLevelType w:val="hybridMultilevel"/>
    <w:tmpl w:val="E112E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5C0D18"/>
    <w:multiLevelType w:val="hybridMultilevel"/>
    <w:tmpl w:val="01D460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6013F8"/>
    <w:multiLevelType w:val="hybridMultilevel"/>
    <w:tmpl w:val="6870E8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CB16DD"/>
    <w:multiLevelType w:val="hybridMultilevel"/>
    <w:tmpl w:val="98F2FE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961660"/>
    <w:multiLevelType w:val="hybridMultilevel"/>
    <w:tmpl w:val="F4E6C0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CE085D"/>
    <w:multiLevelType w:val="hybridMultilevel"/>
    <w:tmpl w:val="F668BD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B97884"/>
    <w:multiLevelType w:val="hybridMultilevel"/>
    <w:tmpl w:val="07BAD9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C758BB"/>
    <w:multiLevelType w:val="hybridMultilevel"/>
    <w:tmpl w:val="9DC4F4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B21D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12"/>
  </w:num>
  <w:num w:numId="3">
    <w:abstractNumId w:val="15"/>
  </w:num>
  <w:num w:numId="4">
    <w:abstractNumId w:val="16"/>
  </w:num>
  <w:num w:numId="5">
    <w:abstractNumId w:val="20"/>
  </w:num>
  <w:num w:numId="6">
    <w:abstractNumId w:val="18"/>
  </w:num>
  <w:num w:numId="7">
    <w:abstractNumId w:val="11"/>
  </w:num>
  <w:num w:numId="8">
    <w:abstractNumId w:val="19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7"/>
  </w:num>
  <w:num w:numId="20">
    <w:abstractNumId w:val="13"/>
  </w:num>
  <w:num w:numId="21">
    <w:abstractNumId w:val="10"/>
  </w:num>
  <w:num w:numId="22">
    <w:abstractNumId w:val="21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FF"/>
    <w:rsid w:val="00004225"/>
    <w:rsid w:val="000159BD"/>
    <w:rsid w:val="00024AAC"/>
    <w:rsid w:val="000275E3"/>
    <w:rsid w:val="000343E7"/>
    <w:rsid w:val="000367F3"/>
    <w:rsid w:val="00042D02"/>
    <w:rsid w:val="000437ED"/>
    <w:rsid w:val="00044ACD"/>
    <w:rsid w:val="00052E2F"/>
    <w:rsid w:val="0006223D"/>
    <w:rsid w:val="000673C5"/>
    <w:rsid w:val="00073391"/>
    <w:rsid w:val="00076A31"/>
    <w:rsid w:val="00081400"/>
    <w:rsid w:val="0008438F"/>
    <w:rsid w:val="000A0416"/>
    <w:rsid w:val="000A2199"/>
    <w:rsid w:val="000C04D6"/>
    <w:rsid w:val="000C2DBF"/>
    <w:rsid w:val="000C512B"/>
    <w:rsid w:val="000E07BD"/>
    <w:rsid w:val="000E489C"/>
    <w:rsid w:val="000E5CAF"/>
    <w:rsid w:val="000F2566"/>
    <w:rsid w:val="00104563"/>
    <w:rsid w:val="00104755"/>
    <w:rsid w:val="001102FA"/>
    <w:rsid w:val="00113010"/>
    <w:rsid w:val="001154EF"/>
    <w:rsid w:val="001279A8"/>
    <w:rsid w:val="00130AEC"/>
    <w:rsid w:val="00133F91"/>
    <w:rsid w:val="00135233"/>
    <w:rsid w:val="0014773F"/>
    <w:rsid w:val="00151749"/>
    <w:rsid w:val="001537B8"/>
    <w:rsid w:val="00154DEA"/>
    <w:rsid w:val="001610C2"/>
    <w:rsid w:val="001619F5"/>
    <w:rsid w:val="00161D91"/>
    <w:rsid w:val="00162C1E"/>
    <w:rsid w:val="0016425F"/>
    <w:rsid w:val="00170983"/>
    <w:rsid w:val="0017522B"/>
    <w:rsid w:val="001766F6"/>
    <w:rsid w:val="001818A1"/>
    <w:rsid w:val="00185B4B"/>
    <w:rsid w:val="00192217"/>
    <w:rsid w:val="00194F2B"/>
    <w:rsid w:val="00195CE0"/>
    <w:rsid w:val="00196C25"/>
    <w:rsid w:val="001B6DAB"/>
    <w:rsid w:val="001B73B6"/>
    <w:rsid w:val="001C24B7"/>
    <w:rsid w:val="001C25EC"/>
    <w:rsid w:val="001C4D00"/>
    <w:rsid w:val="001C6132"/>
    <w:rsid w:val="001D77C0"/>
    <w:rsid w:val="001E1547"/>
    <w:rsid w:val="001F36D9"/>
    <w:rsid w:val="00202325"/>
    <w:rsid w:val="00205E03"/>
    <w:rsid w:val="00207A3E"/>
    <w:rsid w:val="00210768"/>
    <w:rsid w:val="0021178D"/>
    <w:rsid w:val="00220394"/>
    <w:rsid w:val="00222A58"/>
    <w:rsid w:val="00233B1D"/>
    <w:rsid w:val="00236CF1"/>
    <w:rsid w:val="00242047"/>
    <w:rsid w:val="00242B75"/>
    <w:rsid w:val="00247556"/>
    <w:rsid w:val="0024786A"/>
    <w:rsid w:val="002509A9"/>
    <w:rsid w:val="00256AB0"/>
    <w:rsid w:val="002576D8"/>
    <w:rsid w:val="0026180E"/>
    <w:rsid w:val="00262002"/>
    <w:rsid w:val="00262BEB"/>
    <w:rsid w:val="00265E32"/>
    <w:rsid w:val="00266F2A"/>
    <w:rsid w:val="00267549"/>
    <w:rsid w:val="00272D9E"/>
    <w:rsid w:val="002910FD"/>
    <w:rsid w:val="00293C57"/>
    <w:rsid w:val="00294346"/>
    <w:rsid w:val="002A474D"/>
    <w:rsid w:val="002A55E9"/>
    <w:rsid w:val="002A7355"/>
    <w:rsid w:val="002B0AC2"/>
    <w:rsid w:val="002B0E9A"/>
    <w:rsid w:val="002B6635"/>
    <w:rsid w:val="002B6659"/>
    <w:rsid w:val="002D12D6"/>
    <w:rsid w:val="002D13BF"/>
    <w:rsid w:val="002E26C6"/>
    <w:rsid w:val="002E39B6"/>
    <w:rsid w:val="002E6C1E"/>
    <w:rsid w:val="002E7B1F"/>
    <w:rsid w:val="002F1C5A"/>
    <w:rsid w:val="002F2486"/>
    <w:rsid w:val="00303B0E"/>
    <w:rsid w:val="003116AD"/>
    <w:rsid w:val="00313140"/>
    <w:rsid w:val="00316A3E"/>
    <w:rsid w:val="00324025"/>
    <w:rsid w:val="00324347"/>
    <w:rsid w:val="003258B3"/>
    <w:rsid w:val="00334015"/>
    <w:rsid w:val="00335733"/>
    <w:rsid w:val="00340640"/>
    <w:rsid w:val="003443F6"/>
    <w:rsid w:val="00354856"/>
    <w:rsid w:val="00354A6C"/>
    <w:rsid w:val="00361F3B"/>
    <w:rsid w:val="0036581B"/>
    <w:rsid w:val="00366C54"/>
    <w:rsid w:val="00383AED"/>
    <w:rsid w:val="00383EBD"/>
    <w:rsid w:val="00384A4B"/>
    <w:rsid w:val="00390BFD"/>
    <w:rsid w:val="003A043B"/>
    <w:rsid w:val="003A1C65"/>
    <w:rsid w:val="003C1166"/>
    <w:rsid w:val="003C465A"/>
    <w:rsid w:val="003C4D8E"/>
    <w:rsid w:val="003F1F05"/>
    <w:rsid w:val="0040112E"/>
    <w:rsid w:val="004012F0"/>
    <w:rsid w:val="00413740"/>
    <w:rsid w:val="00413B23"/>
    <w:rsid w:val="00451309"/>
    <w:rsid w:val="00451E32"/>
    <w:rsid w:val="0045249A"/>
    <w:rsid w:val="00453696"/>
    <w:rsid w:val="00455015"/>
    <w:rsid w:val="00465491"/>
    <w:rsid w:val="00472EE4"/>
    <w:rsid w:val="00476C1B"/>
    <w:rsid w:val="00477FB4"/>
    <w:rsid w:val="004826D7"/>
    <w:rsid w:val="004830FA"/>
    <w:rsid w:val="004926E5"/>
    <w:rsid w:val="00492DA2"/>
    <w:rsid w:val="0049640A"/>
    <w:rsid w:val="004A561F"/>
    <w:rsid w:val="004B0CB6"/>
    <w:rsid w:val="004C3B30"/>
    <w:rsid w:val="004C4EBC"/>
    <w:rsid w:val="004C74D7"/>
    <w:rsid w:val="004E67EA"/>
    <w:rsid w:val="004F6025"/>
    <w:rsid w:val="005055D7"/>
    <w:rsid w:val="00506A3E"/>
    <w:rsid w:val="00513BB1"/>
    <w:rsid w:val="0052226C"/>
    <w:rsid w:val="00523052"/>
    <w:rsid w:val="00537C2B"/>
    <w:rsid w:val="00541025"/>
    <w:rsid w:val="00550916"/>
    <w:rsid w:val="0055097C"/>
    <w:rsid w:val="00552D04"/>
    <w:rsid w:val="005533A6"/>
    <w:rsid w:val="005576F2"/>
    <w:rsid w:val="005722C0"/>
    <w:rsid w:val="00584E16"/>
    <w:rsid w:val="00587506"/>
    <w:rsid w:val="0059224C"/>
    <w:rsid w:val="00596C5E"/>
    <w:rsid w:val="005A1D9A"/>
    <w:rsid w:val="005A54D7"/>
    <w:rsid w:val="005B0172"/>
    <w:rsid w:val="005B040F"/>
    <w:rsid w:val="005B6BBC"/>
    <w:rsid w:val="005D2EFF"/>
    <w:rsid w:val="005D61B5"/>
    <w:rsid w:val="005D764F"/>
    <w:rsid w:val="005E3468"/>
    <w:rsid w:val="005E34F9"/>
    <w:rsid w:val="00605E50"/>
    <w:rsid w:val="00610151"/>
    <w:rsid w:val="00626805"/>
    <w:rsid w:val="00641A7B"/>
    <w:rsid w:val="006424A8"/>
    <w:rsid w:val="00651CE9"/>
    <w:rsid w:val="00652D9C"/>
    <w:rsid w:val="006532C8"/>
    <w:rsid w:val="00657F2A"/>
    <w:rsid w:val="00663B7C"/>
    <w:rsid w:val="00665BB3"/>
    <w:rsid w:val="00666A95"/>
    <w:rsid w:val="006712DA"/>
    <w:rsid w:val="006719F1"/>
    <w:rsid w:val="00672CC2"/>
    <w:rsid w:val="00676303"/>
    <w:rsid w:val="00677D9E"/>
    <w:rsid w:val="006826CE"/>
    <w:rsid w:val="006839B2"/>
    <w:rsid w:val="00687E08"/>
    <w:rsid w:val="0069428A"/>
    <w:rsid w:val="006B69A5"/>
    <w:rsid w:val="006C1C8A"/>
    <w:rsid w:val="006C7CD5"/>
    <w:rsid w:val="006C7CD7"/>
    <w:rsid w:val="006D3798"/>
    <w:rsid w:val="006E4FA4"/>
    <w:rsid w:val="006E50D1"/>
    <w:rsid w:val="006E6D06"/>
    <w:rsid w:val="006F4A87"/>
    <w:rsid w:val="006F580E"/>
    <w:rsid w:val="00701A17"/>
    <w:rsid w:val="00705B95"/>
    <w:rsid w:val="0070698E"/>
    <w:rsid w:val="00707FB2"/>
    <w:rsid w:val="007204AF"/>
    <w:rsid w:val="00722791"/>
    <w:rsid w:val="00730719"/>
    <w:rsid w:val="00733FEC"/>
    <w:rsid w:val="00734070"/>
    <w:rsid w:val="007374BE"/>
    <w:rsid w:val="00741609"/>
    <w:rsid w:val="00742B45"/>
    <w:rsid w:val="007474BB"/>
    <w:rsid w:val="00752F7B"/>
    <w:rsid w:val="00754B80"/>
    <w:rsid w:val="00754DAA"/>
    <w:rsid w:val="007576F8"/>
    <w:rsid w:val="00782EBB"/>
    <w:rsid w:val="007950D2"/>
    <w:rsid w:val="007957F7"/>
    <w:rsid w:val="007A0100"/>
    <w:rsid w:val="007A08FA"/>
    <w:rsid w:val="007A1298"/>
    <w:rsid w:val="007A6F2B"/>
    <w:rsid w:val="007B251B"/>
    <w:rsid w:val="007C00DE"/>
    <w:rsid w:val="007C39D0"/>
    <w:rsid w:val="007C5DF7"/>
    <w:rsid w:val="007C6994"/>
    <w:rsid w:val="007D1843"/>
    <w:rsid w:val="007E4961"/>
    <w:rsid w:val="007F1C39"/>
    <w:rsid w:val="007F3F44"/>
    <w:rsid w:val="00800F17"/>
    <w:rsid w:val="008010AC"/>
    <w:rsid w:val="00801A08"/>
    <w:rsid w:val="00803040"/>
    <w:rsid w:val="00804B00"/>
    <w:rsid w:val="00804D36"/>
    <w:rsid w:val="00804F7E"/>
    <w:rsid w:val="00806C1E"/>
    <w:rsid w:val="00807152"/>
    <w:rsid w:val="0081098A"/>
    <w:rsid w:val="008143C2"/>
    <w:rsid w:val="008201E6"/>
    <w:rsid w:val="008204B6"/>
    <w:rsid w:val="008227FE"/>
    <w:rsid w:val="008254CA"/>
    <w:rsid w:val="008259CD"/>
    <w:rsid w:val="00825BF5"/>
    <w:rsid w:val="00831E0A"/>
    <w:rsid w:val="00832A8F"/>
    <w:rsid w:val="00833079"/>
    <w:rsid w:val="00864279"/>
    <w:rsid w:val="0087263B"/>
    <w:rsid w:val="0087275B"/>
    <w:rsid w:val="00875529"/>
    <w:rsid w:val="008764DE"/>
    <w:rsid w:val="00883329"/>
    <w:rsid w:val="00897556"/>
    <w:rsid w:val="008A0B1D"/>
    <w:rsid w:val="008B524A"/>
    <w:rsid w:val="008C6589"/>
    <w:rsid w:val="008D5262"/>
    <w:rsid w:val="008D6F7F"/>
    <w:rsid w:val="008E0C88"/>
    <w:rsid w:val="008E3D6E"/>
    <w:rsid w:val="008E5F71"/>
    <w:rsid w:val="008F050D"/>
    <w:rsid w:val="00907BAC"/>
    <w:rsid w:val="00916A2A"/>
    <w:rsid w:val="00927F7B"/>
    <w:rsid w:val="00931722"/>
    <w:rsid w:val="00931CFE"/>
    <w:rsid w:val="009322A0"/>
    <w:rsid w:val="00935041"/>
    <w:rsid w:val="00937AE6"/>
    <w:rsid w:val="00941377"/>
    <w:rsid w:val="00941C4B"/>
    <w:rsid w:val="00953574"/>
    <w:rsid w:val="009717A0"/>
    <w:rsid w:val="009729D3"/>
    <w:rsid w:val="0097692E"/>
    <w:rsid w:val="00976C9D"/>
    <w:rsid w:val="00977E77"/>
    <w:rsid w:val="0099201A"/>
    <w:rsid w:val="00993879"/>
    <w:rsid w:val="00994871"/>
    <w:rsid w:val="00996BF9"/>
    <w:rsid w:val="009A2338"/>
    <w:rsid w:val="009A401B"/>
    <w:rsid w:val="009B2E0F"/>
    <w:rsid w:val="009B3E72"/>
    <w:rsid w:val="009C554C"/>
    <w:rsid w:val="009D2EF2"/>
    <w:rsid w:val="009D60E8"/>
    <w:rsid w:val="009D6383"/>
    <w:rsid w:val="009F0B71"/>
    <w:rsid w:val="00A01B81"/>
    <w:rsid w:val="00A0315B"/>
    <w:rsid w:val="00A03521"/>
    <w:rsid w:val="00A21DE0"/>
    <w:rsid w:val="00A271C3"/>
    <w:rsid w:val="00A3472F"/>
    <w:rsid w:val="00A37F16"/>
    <w:rsid w:val="00A43691"/>
    <w:rsid w:val="00A45ACE"/>
    <w:rsid w:val="00A47B15"/>
    <w:rsid w:val="00A507BC"/>
    <w:rsid w:val="00A51DE1"/>
    <w:rsid w:val="00A54535"/>
    <w:rsid w:val="00A6012A"/>
    <w:rsid w:val="00A61314"/>
    <w:rsid w:val="00A618D9"/>
    <w:rsid w:val="00A63163"/>
    <w:rsid w:val="00A67236"/>
    <w:rsid w:val="00A7010C"/>
    <w:rsid w:val="00A724AB"/>
    <w:rsid w:val="00A776EC"/>
    <w:rsid w:val="00A82B12"/>
    <w:rsid w:val="00A843AE"/>
    <w:rsid w:val="00AA0180"/>
    <w:rsid w:val="00AA0B4D"/>
    <w:rsid w:val="00AA34A5"/>
    <w:rsid w:val="00AA3B9B"/>
    <w:rsid w:val="00AA4F02"/>
    <w:rsid w:val="00AA7A9A"/>
    <w:rsid w:val="00AB1D5D"/>
    <w:rsid w:val="00AC3E58"/>
    <w:rsid w:val="00AD0AF0"/>
    <w:rsid w:val="00AD7DCF"/>
    <w:rsid w:val="00AE3CF6"/>
    <w:rsid w:val="00AE3ECD"/>
    <w:rsid w:val="00AE580A"/>
    <w:rsid w:val="00AE5908"/>
    <w:rsid w:val="00B02BD0"/>
    <w:rsid w:val="00B03617"/>
    <w:rsid w:val="00B169D1"/>
    <w:rsid w:val="00B3099C"/>
    <w:rsid w:val="00B31CAD"/>
    <w:rsid w:val="00B32338"/>
    <w:rsid w:val="00B36F60"/>
    <w:rsid w:val="00B428ED"/>
    <w:rsid w:val="00B44A57"/>
    <w:rsid w:val="00B536AD"/>
    <w:rsid w:val="00B55A62"/>
    <w:rsid w:val="00B7078A"/>
    <w:rsid w:val="00B71AFF"/>
    <w:rsid w:val="00B74B85"/>
    <w:rsid w:val="00B7612F"/>
    <w:rsid w:val="00B773CC"/>
    <w:rsid w:val="00B85BD1"/>
    <w:rsid w:val="00B9613E"/>
    <w:rsid w:val="00B96397"/>
    <w:rsid w:val="00B97446"/>
    <w:rsid w:val="00BA09C0"/>
    <w:rsid w:val="00BA47F1"/>
    <w:rsid w:val="00BA5C4E"/>
    <w:rsid w:val="00BA6476"/>
    <w:rsid w:val="00BB2800"/>
    <w:rsid w:val="00BB4003"/>
    <w:rsid w:val="00BC23FB"/>
    <w:rsid w:val="00BD267D"/>
    <w:rsid w:val="00BD732E"/>
    <w:rsid w:val="00BE08F5"/>
    <w:rsid w:val="00BE4FC3"/>
    <w:rsid w:val="00BE75B8"/>
    <w:rsid w:val="00C04582"/>
    <w:rsid w:val="00C10B63"/>
    <w:rsid w:val="00C12AC9"/>
    <w:rsid w:val="00C43253"/>
    <w:rsid w:val="00C51C66"/>
    <w:rsid w:val="00C679BA"/>
    <w:rsid w:val="00C83ADA"/>
    <w:rsid w:val="00C87FCE"/>
    <w:rsid w:val="00C87FD3"/>
    <w:rsid w:val="00C91EFF"/>
    <w:rsid w:val="00C92D2E"/>
    <w:rsid w:val="00C93CEF"/>
    <w:rsid w:val="00C94993"/>
    <w:rsid w:val="00CA2628"/>
    <w:rsid w:val="00CA2F13"/>
    <w:rsid w:val="00CA39E0"/>
    <w:rsid w:val="00CA3C69"/>
    <w:rsid w:val="00CA565D"/>
    <w:rsid w:val="00CB0AE9"/>
    <w:rsid w:val="00CC1FDD"/>
    <w:rsid w:val="00CC6F24"/>
    <w:rsid w:val="00CC7C91"/>
    <w:rsid w:val="00CD5C80"/>
    <w:rsid w:val="00CE0C64"/>
    <w:rsid w:val="00CE3AE9"/>
    <w:rsid w:val="00CE47A7"/>
    <w:rsid w:val="00CE623C"/>
    <w:rsid w:val="00CE7943"/>
    <w:rsid w:val="00CF0F9C"/>
    <w:rsid w:val="00CF11FD"/>
    <w:rsid w:val="00CF238A"/>
    <w:rsid w:val="00CF5C74"/>
    <w:rsid w:val="00CF6375"/>
    <w:rsid w:val="00D15C4E"/>
    <w:rsid w:val="00D20B9A"/>
    <w:rsid w:val="00D21BAB"/>
    <w:rsid w:val="00D23981"/>
    <w:rsid w:val="00D304E0"/>
    <w:rsid w:val="00D33690"/>
    <w:rsid w:val="00D34F0E"/>
    <w:rsid w:val="00D42E2F"/>
    <w:rsid w:val="00D44A98"/>
    <w:rsid w:val="00D47AA4"/>
    <w:rsid w:val="00D47ADB"/>
    <w:rsid w:val="00D6024B"/>
    <w:rsid w:val="00D6181E"/>
    <w:rsid w:val="00D71DCA"/>
    <w:rsid w:val="00D83414"/>
    <w:rsid w:val="00D858FF"/>
    <w:rsid w:val="00D91215"/>
    <w:rsid w:val="00DB6E74"/>
    <w:rsid w:val="00DC1CE1"/>
    <w:rsid w:val="00DC2CBB"/>
    <w:rsid w:val="00DC495C"/>
    <w:rsid w:val="00DD16ED"/>
    <w:rsid w:val="00DD2A98"/>
    <w:rsid w:val="00DD3A58"/>
    <w:rsid w:val="00DD4EDA"/>
    <w:rsid w:val="00DE5BCA"/>
    <w:rsid w:val="00DF40E0"/>
    <w:rsid w:val="00DF7AC1"/>
    <w:rsid w:val="00E0511B"/>
    <w:rsid w:val="00E06671"/>
    <w:rsid w:val="00E322FA"/>
    <w:rsid w:val="00E42ACC"/>
    <w:rsid w:val="00E47227"/>
    <w:rsid w:val="00E60DDE"/>
    <w:rsid w:val="00E63F73"/>
    <w:rsid w:val="00E7019C"/>
    <w:rsid w:val="00E70EB8"/>
    <w:rsid w:val="00E8182F"/>
    <w:rsid w:val="00E84E2A"/>
    <w:rsid w:val="00E860D5"/>
    <w:rsid w:val="00E91B78"/>
    <w:rsid w:val="00E9210F"/>
    <w:rsid w:val="00EA00CD"/>
    <w:rsid w:val="00EA4021"/>
    <w:rsid w:val="00EB047F"/>
    <w:rsid w:val="00EB35F8"/>
    <w:rsid w:val="00EB497B"/>
    <w:rsid w:val="00EC18AC"/>
    <w:rsid w:val="00EE1950"/>
    <w:rsid w:val="00EF2D55"/>
    <w:rsid w:val="00F00313"/>
    <w:rsid w:val="00F00941"/>
    <w:rsid w:val="00F01843"/>
    <w:rsid w:val="00F05360"/>
    <w:rsid w:val="00F0695C"/>
    <w:rsid w:val="00F16EF9"/>
    <w:rsid w:val="00F172A6"/>
    <w:rsid w:val="00F250C0"/>
    <w:rsid w:val="00F27E81"/>
    <w:rsid w:val="00F31B67"/>
    <w:rsid w:val="00F438E1"/>
    <w:rsid w:val="00F4539F"/>
    <w:rsid w:val="00F45C79"/>
    <w:rsid w:val="00F46B96"/>
    <w:rsid w:val="00F578B7"/>
    <w:rsid w:val="00F61EF7"/>
    <w:rsid w:val="00F62646"/>
    <w:rsid w:val="00F633BC"/>
    <w:rsid w:val="00F75379"/>
    <w:rsid w:val="00F92E35"/>
    <w:rsid w:val="00FA0B15"/>
    <w:rsid w:val="00FA177B"/>
    <w:rsid w:val="00FA7041"/>
    <w:rsid w:val="00FC042D"/>
    <w:rsid w:val="00FC679B"/>
    <w:rsid w:val="00FC6EA9"/>
    <w:rsid w:val="00FC7704"/>
    <w:rsid w:val="00FE0BD6"/>
    <w:rsid w:val="00FE2902"/>
    <w:rsid w:val="00FF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5F2A554"/>
  <w15:docId w15:val="{16839BAF-6AD2-49B7-8F19-F3E516F9D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937AE6"/>
    <w:pPr>
      <w:spacing w:after="200" w:line="360" w:lineRule="auto"/>
      <w:jc w:val="both"/>
    </w:pPr>
    <w:rPr>
      <w:rFonts w:ascii="Times New Roman" w:hAnsi="Times New Roman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5249A"/>
    <w:pPr>
      <w:keepNext/>
      <w:keepLines/>
      <w:pageBreakBefore/>
      <w:numPr>
        <w:numId w:val="2"/>
      </w:numPr>
      <w:ind w:left="431" w:hanging="431"/>
      <w:outlineLvl w:val="0"/>
    </w:pPr>
    <w:rPr>
      <w:rFonts w:eastAsia="Times New Roman"/>
      <w:b/>
      <w:bCs/>
      <w:color w:val="365F91"/>
      <w:sz w:val="34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54B80"/>
    <w:pPr>
      <w:keepNext/>
      <w:keepLines/>
      <w:numPr>
        <w:ilvl w:val="1"/>
        <w:numId w:val="2"/>
      </w:numPr>
      <w:spacing w:before="400"/>
      <w:ind w:left="578" w:hanging="578"/>
      <w:outlineLvl w:val="1"/>
    </w:pPr>
    <w:rPr>
      <w:rFonts w:eastAsia="Times New Roman"/>
      <w:b/>
      <w:bCs/>
      <w:color w:val="4F81BD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27FE"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27FE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227FE"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227FE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27FE"/>
    <w:pPr>
      <w:keepNext/>
      <w:keepLines/>
      <w:numPr>
        <w:ilvl w:val="6"/>
        <w:numId w:val="2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27FE"/>
    <w:pPr>
      <w:keepNext/>
      <w:keepLines/>
      <w:numPr>
        <w:ilvl w:val="7"/>
        <w:numId w:val="2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27FE"/>
    <w:pPr>
      <w:keepNext/>
      <w:keepLines/>
      <w:numPr>
        <w:ilvl w:val="8"/>
        <w:numId w:val="2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F4A87"/>
  </w:style>
  <w:style w:type="paragraph" w:styleId="Fuzeile">
    <w:name w:val="footer"/>
    <w:basedOn w:val="Standard"/>
    <w:link w:val="FuzeileZchn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F4A87"/>
  </w:style>
  <w:style w:type="character" w:customStyle="1" w:styleId="berschrift1Zchn">
    <w:name w:val="Überschrift 1 Zchn"/>
    <w:link w:val="berschrift1"/>
    <w:uiPriority w:val="9"/>
    <w:rsid w:val="0045249A"/>
    <w:rPr>
      <w:rFonts w:ascii="Times New Roman" w:eastAsia="Times New Roman" w:hAnsi="Times New Roman" w:cs="Times New Roman"/>
      <w:b/>
      <w:bCs/>
      <w:color w:val="365F91"/>
      <w:sz w:val="34"/>
      <w:szCs w:val="28"/>
    </w:rPr>
  </w:style>
  <w:style w:type="character" w:customStyle="1" w:styleId="berschrift2Zchn">
    <w:name w:val="Überschrift 2 Zchn"/>
    <w:link w:val="berschrift2"/>
    <w:uiPriority w:val="9"/>
    <w:rsid w:val="00754B80"/>
    <w:rPr>
      <w:rFonts w:ascii="Times New Roman" w:eastAsia="Times New Roman" w:hAnsi="Times New Roman" w:cs="Times New Roman"/>
      <w:b/>
      <w:bCs/>
      <w:color w:val="4F81BD"/>
      <w:sz w:val="28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0511B"/>
    <w:pPr>
      <w:outlineLvl w:val="9"/>
    </w:pPr>
    <w:rPr>
      <w:rFonts w:ascii="Cambria" w:hAnsi="Cambria"/>
      <w:sz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0511B"/>
    <w:pPr>
      <w:spacing w:after="100"/>
    </w:pPr>
  </w:style>
  <w:style w:type="character" w:styleId="Hyperlink">
    <w:name w:val="Hyperlink"/>
    <w:uiPriority w:val="99"/>
    <w:unhideWhenUsed/>
    <w:rsid w:val="00E0511B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05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E0511B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link w:val="berschrift3"/>
    <w:uiPriority w:val="9"/>
    <w:rsid w:val="008227FE"/>
    <w:rPr>
      <w:rFonts w:ascii="Cambria" w:eastAsia="Times New Roman" w:hAnsi="Cambria" w:cs="Times New Roman"/>
      <w:b/>
      <w:bCs/>
      <w:color w:val="4F81BD"/>
    </w:rPr>
  </w:style>
  <w:style w:type="character" w:customStyle="1" w:styleId="berschrift4Zchn">
    <w:name w:val="Überschrift 4 Zchn"/>
    <w:link w:val="berschrift4"/>
    <w:uiPriority w:val="9"/>
    <w:rsid w:val="008227F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berschrift5Zchn">
    <w:name w:val="Überschrift 5 Zchn"/>
    <w:link w:val="berschrift5"/>
    <w:uiPriority w:val="9"/>
    <w:semiHidden/>
    <w:rsid w:val="008227FE"/>
    <w:rPr>
      <w:rFonts w:ascii="Cambria" w:eastAsia="Times New Roman" w:hAnsi="Cambria" w:cs="Times New Roman"/>
      <w:color w:val="243F60"/>
    </w:rPr>
  </w:style>
  <w:style w:type="character" w:customStyle="1" w:styleId="berschrift6Zchn">
    <w:name w:val="Überschrift 6 Zchn"/>
    <w:link w:val="berschrift6"/>
    <w:uiPriority w:val="9"/>
    <w:semiHidden/>
    <w:rsid w:val="008227FE"/>
    <w:rPr>
      <w:rFonts w:ascii="Cambria" w:eastAsia="Times New Roman" w:hAnsi="Cambria" w:cs="Times New Roman"/>
      <w:i/>
      <w:iCs/>
      <w:color w:val="243F60"/>
    </w:rPr>
  </w:style>
  <w:style w:type="character" w:customStyle="1" w:styleId="berschrift7Zchn">
    <w:name w:val="Überschrift 7 Zchn"/>
    <w:link w:val="berschrift7"/>
    <w:uiPriority w:val="9"/>
    <w:semiHidden/>
    <w:rsid w:val="008227FE"/>
    <w:rPr>
      <w:rFonts w:ascii="Cambria" w:eastAsia="Times New Roman" w:hAnsi="Cambria" w:cs="Times New Roman"/>
      <w:i/>
      <w:iCs/>
      <w:color w:val="404040"/>
    </w:rPr>
  </w:style>
  <w:style w:type="character" w:customStyle="1" w:styleId="berschrift8Zchn">
    <w:name w:val="Überschrift 8 Zchn"/>
    <w:link w:val="berschrift8"/>
    <w:uiPriority w:val="9"/>
    <w:semiHidden/>
    <w:rsid w:val="008227FE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berschrift9Zchn">
    <w:name w:val="Überschrift 9 Zchn"/>
    <w:link w:val="berschrift9"/>
    <w:uiPriority w:val="9"/>
    <w:semiHidden/>
    <w:rsid w:val="008227F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883329"/>
    <w:pPr>
      <w:spacing w:line="240" w:lineRule="auto"/>
      <w:jc w:val="center"/>
    </w:pPr>
    <w:rPr>
      <w:b/>
      <w:bCs/>
      <w:color w:val="4F81BD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D44A98"/>
    <w:pPr>
      <w:spacing w:after="0"/>
    </w:pPr>
  </w:style>
  <w:style w:type="table" w:styleId="Tabellenraster">
    <w:name w:val="Table Grid"/>
    <w:basedOn w:val="NormaleTabelle"/>
    <w:uiPriority w:val="59"/>
    <w:rsid w:val="00D44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8E3D6E"/>
    <w:pPr>
      <w:spacing w:after="100"/>
    </w:pPr>
  </w:style>
  <w:style w:type="paragraph" w:styleId="Verzeichnis3">
    <w:name w:val="toc 3"/>
    <w:basedOn w:val="Standard"/>
    <w:next w:val="Standard"/>
    <w:autoRedefine/>
    <w:uiPriority w:val="39"/>
    <w:unhideWhenUsed/>
    <w:rsid w:val="008E3D6E"/>
    <w:pPr>
      <w:spacing w:after="100"/>
    </w:pPr>
  </w:style>
  <w:style w:type="character" w:styleId="Platzhaltertext">
    <w:name w:val="Placeholder Text"/>
    <w:uiPriority w:val="99"/>
    <w:semiHidden/>
    <w:rsid w:val="00832A8F"/>
    <w:rPr>
      <w:color w:val="80808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82B12"/>
    <w:pPr>
      <w:spacing w:after="100"/>
    </w:pPr>
  </w:style>
  <w:style w:type="table" w:styleId="HelleSchattierung-Akzent1">
    <w:name w:val="Light Shading Accent 1"/>
    <w:basedOn w:val="NormaleTabelle"/>
    <w:uiPriority w:val="60"/>
    <w:rsid w:val="00247556"/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Listenabsatz">
    <w:name w:val="List Paragraph"/>
    <w:basedOn w:val="Standard"/>
    <w:uiPriority w:val="34"/>
    <w:qFormat/>
    <w:rsid w:val="00205E03"/>
    <w:pPr>
      <w:ind w:left="720"/>
      <w:contextualSpacing/>
    </w:pPr>
  </w:style>
  <w:style w:type="paragraph" w:customStyle="1" w:styleId="CitaviBibliographyEntry">
    <w:name w:val="Citavi Bibliography Entry"/>
    <w:basedOn w:val="Standard"/>
    <w:link w:val="CitaviBibliographyEntryChar"/>
    <w:rsid w:val="005E3468"/>
    <w:pPr>
      <w:spacing w:after="120"/>
      <w:jc w:val="left"/>
    </w:pPr>
  </w:style>
  <w:style w:type="character" w:customStyle="1" w:styleId="CitaviBibliographyEntryChar">
    <w:name w:val="Citavi Bibliography Entry Char"/>
    <w:basedOn w:val="Absatz-Standardschriftart"/>
    <w:link w:val="CitaviBibliographyEntry"/>
    <w:rsid w:val="005E3468"/>
    <w:rPr>
      <w:rFonts w:ascii="Times New Roman" w:hAnsi="Times New Roman"/>
      <w:sz w:val="22"/>
      <w:szCs w:val="22"/>
    </w:rPr>
  </w:style>
  <w:style w:type="paragraph" w:customStyle="1" w:styleId="CitaviBibliographyHeading">
    <w:name w:val="Citavi Bibliography Heading"/>
    <w:basedOn w:val="berschrift1"/>
    <w:link w:val="CitaviBibliographyHeadingChar"/>
    <w:rsid w:val="005E3468"/>
    <w:pPr>
      <w:jc w:val="left"/>
    </w:pPr>
  </w:style>
  <w:style w:type="character" w:customStyle="1" w:styleId="CitaviBibliographyHeadingChar">
    <w:name w:val="Citavi Bibliography Heading Char"/>
    <w:basedOn w:val="Absatz-Standardschriftart"/>
    <w:link w:val="CitaviBibliographyHeading"/>
    <w:rsid w:val="005E3468"/>
    <w:rPr>
      <w:rFonts w:ascii="Times New Roman" w:eastAsia="Times New Roman" w:hAnsi="Times New Roman"/>
      <w:b/>
      <w:bCs/>
      <w:color w:val="365F91"/>
      <w:sz w:val="34"/>
      <w:szCs w:val="28"/>
    </w:rPr>
  </w:style>
  <w:style w:type="paragraph" w:customStyle="1" w:styleId="CitaviBibliographySubheading1">
    <w:name w:val="Citavi Bibliography Subheading 1"/>
    <w:basedOn w:val="berschrift2"/>
    <w:link w:val="CitaviBibliographySubheading1Char"/>
    <w:rsid w:val="005E3468"/>
    <w:pPr>
      <w:jc w:val="left"/>
      <w:outlineLvl w:val="9"/>
    </w:pPr>
    <w:rPr>
      <w:lang w:val="en-US"/>
    </w:rPr>
  </w:style>
  <w:style w:type="character" w:customStyle="1" w:styleId="CitaviBibliographySubheading1Char">
    <w:name w:val="Citavi Bibliography Subheading 1 Char"/>
    <w:basedOn w:val="Absatz-Standardschriftart"/>
    <w:link w:val="CitaviBibliographySubheading1"/>
    <w:rsid w:val="005E3468"/>
    <w:rPr>
      <w:rFonts w:ascii="Times New Roman" w:eastAsia="Times New Roman" w:hAnsi="Times New Roman"/>
      <w:b/>
      <w:bCs/>
      <w:color w:val="4F81BD"/>
      <w:sz w:val="28"/>
      <w:szCs w:val="26"/>
      <w:lang w:val="en-US"/>
    </w:rPr>
  </w:style>
  <w:style w:type="paragraph" w:customStyle="1" w:styleId="CitaviBibliographySubheading2">
    <w:name w:val="Citavi Bibliography Subheading 2"/>
    <w:basedOn w:val="berschrift3"/>
    <w:link w:val="CitaviBibliographySubheading2Char"/>
    <w:rsid w:val="005E3468"/>
    <w:pPr>
      <w:jc w:val="left"/>
      <w:outlineLvl w:val="9"/>
    </w:pPr>
    <w:rPr>
      <w:lang w:val="en-US"/>
    </w:rPr>
  </w:style>
  <w:style w:type="character" w:customStyle="1" w:styleId="CitaviBibliographySubheading2Char">
    <w:name w:val="Citavi Bibliography Subheading 2 Char"/>
    <w:basedOn w:val="Absatz-Standardschriftart"/>
    <w:link w:val="CitaviBibliographySubheading2"/>
    <w:rsid w:val="005E3468"/>
    <w:rPr>
      <w:rFonts w:ascii="Cambria" w:eastAsia="Times New Roman" w:hAnsi="Cambria"/>
      <w:b/>
      <w:bCs/>
      <w:color w:val="4F81BD"/>
      <w:sz w:val="22"/>
      <w:szCs w:val="22"/>
      <w:lang w:val="en-US"/>
    </w:rPr>
  </w:style>
  <w:style w:type="paragraph" w:customStyle="1" w:styleId="CitaviBibliographySubheading3">
    <w:name w:val="Citavi Bibliography Subheading 3"/>
    <w:basedOn w:val="berschrift4"/>
    <w:link w:val="CitaviBibliographySubheading3Char"/>
    <w:rsid w:val="005E3468"/>
    <w:pPr>
      <w:jc w:val="left"/>
      <w:outlineLvl w:val="9"/>
    </w:pPr>
    <w:rPr>
      <w:lang w:val="en-US"/>
    </w:rPr>
  </w:style>
  <w:style w:type="character" w:customStyle="1" w:styleId="CitaviBibliographySubheading3Char">
    <w:name w:val="Citavi Bibliography Subheading 3 Char"/>
    <w:basedOn w:val="Absatz-Standardschriftart"/>
    <w:link w:val="CitaviBibliographySubheading3"/>
    <w:rsid w:val="005E3468"/>
    <w:rPr>
      <w:rFonts w:ascii="Cambria" w:eastAsia="Times New Roman" w:hAnsi="Cambria"/>
      <w:b/>
      <w:bCs/>
      <w:i/>
      <w:iCs/>
      <w:color w:val="4F81BD"/>
      <w:sz w:val="22"/>
      <w:szCs w:val="22"/>
      <w:lang w:val="en-US"/>
    </w:rPr>
  </w:style>
  <w:style w:type="paragraph" w:customStyle="1" w:styleId="CitaviBibliographySubheading4">
    <w:name w:val="Citavi Bibliography Subheading 4"/>
    <w:basedOn w:val="berschrift5"/>
    <w:link w:val="CitaviBibliographySubheading4Char"/>
    <w:rsid w:val="005E3468"/>
    <w:pPr>
      <w:jc w:val="left"/>
      <w:outlineLvl w:val="9"/>
    </w:pPr>
    <w:rPr>
      <w:lang w:val="en-US"/>
    </w:rPr>
  </w:style>
  <w:style w:type="character" w:customStyle="1" w:styleId="CitaviBibliographySubheading4Char">
    <w:name w:val="Citavi Bibliography Subheading 4 Char"/>
    <w:basedOn w:val="Absatz-Standardschriftart"/>
    <w:link w:val="CitaviBibliographySubheading4"/>
    <w:rsid w:val="005E3468"/>
    <w:rPr>
      <w:rFonts w:ascii="Cambria" w:eastAsia="Times New Roman" w:hAnsi="Cambria"/>
      <w:color w:val="243F60"/>
      <w:sz w:val="22"/>
      <w:szCs w:val="22"/>
      <w:lang w:val="en-US"/>
    </w:rPr>
  </w:style>
  <w:style w:type="paragraph" w:customStyle="1" w:styleId="CitaviBibliographySubheading5">
    <w:name w:val="Citavi Bibliography Subheading 5"/>
    <w:basedOn w:val="berschrift6"/>
    <w:link w:val="CitaviBibliographySubheading5Char"/>
    <w:rsid w:val="005E3468"/>
    <w:pPr>
      <w:outlineLvl w:val="9"/>
    </w:pPr>
    <w:rPr>
      <w:lang w:val="en-US"/>
    </w:rPr>
  </w:style>
  <w:style w:type="character" w:customStyle="1" w:styleId="CitaviBibliographySubheading5Char">
    <w:name w:val="Citavi Bibliography Subheading 5 Char"/>
    <w:basedOn w:val="Absatz-Standardschriftart"/>
    <w:link w:val="CitaviBibliographySubheading5"/>
    <w:rsid w:val="005E3468"/>
    <w:rPr>
      <w:rFonts w:ascii="Cambria" w:eastAsia="Times New Roman" w:hAnsi="Cambria"/>
      <w:i/>
      <w:iCs/>
      <w:color w:val="243F60"/>
      <w:sz w:val="22"/>
      <w:szCs w:val="22"/>
      <w:lang w:val="en-US"/>
    </w:rPr>
  </w:style>
  <w:style w:type="paragraph" w:customStyle="1" w:styleId="CitaviBibliographySubheading6">
    <w:name w:val="Citavi Bibliography Subheading 6"/>
    <w:basedOn w:val="berschrift7"/>
    <w:link w:val="CitaviBibliographySubheading6Char"/>
    <w:rsid w:val="005E3468"/>
    <w:pPr>
      <w:outlineLvl w:val="9"/>
    </w:pPr>
    <w:rPr>
      <w:lang w:val="en-US"/>
    </w:rPr>
  </w:style>
  <w:style w:type="character" w:customStyle="1" w:styleId="CitaviBibliographySubheading6Char">
    <w:name w:val="Citavi Bibliography Subheading 6 Char"/>
    <w:basedOn w:val="Absatz-Standardschriftart"/>
    <w:link w:val="CitaviBibliographySubheading6"/>
    <w:rsid w:val="005E3468"/>
    <w:rPr>
      <w:rFonts w:ascii="Cambria" w:eastAsia="Times New Roman" w:hAnsi="Cambria"/>
      <w:i/>
      <w:iCs/>
      <w:color w:val="404040"/>
      <w:sz w:val="22"/>
      <w:szCs w:val="22"/>
      <w:lang w:val="en-US"/>
    </w:rPr>
  </w:style>
  <w:style w:type="paragraph" w:customStyle="1" w:styleId="CitaviBibliographySubheading7">
    <w:name w:val="Citavi Bibliography Subheading 7"/>
    <w:basedOn w:val="berschrift8"/>
    <w:link w:val="CitaviBibliographySubheading7Char"/>
    <w:rsid w:val="005E3468"/>
    <w:pPr>
      <w:outlineLvl w:val="9"/>
    </w:pPr>
    <w:rPr>
      <w:lang w:val="en-US"/>
    </w:rPr>
  </w:style>
  <w:style w:type="character" w:customStyle="1" w:styleId="CitaviBibliographySubheading7Char">
    <w:name w:val="Citavi Bibliography Subheading 7 Char"/>
    <w:basedOn w:val="Absatz-Standardschriftart"/>
    <w:link w:val="CitaviBibliographySubheading7"/>
    <w:rsid w:val="005E3468"/>
    <w:rPr>
      <w:rFonts w:ascii="Cambria" w:eastAsia="Times New Roman" w:hAnsi="Cambria"/>
      <w:color w:val="404040"/>
      <w:lang w:val="en-US"/>
    </w:rPr>
  </w:style>
  <w:style w:type="paragraph" w:customStyle="1" w:styleId="CitaviBibliographySubheading8">
    <w:name w:val="Citavi Bibliography Subheading 8"/>
    <w:basedOn w:val="berschrift9"/>
    <w:link w:val="CitaviBibliographySubheading8Char"/>
    <w:rsid w:val="005E3468"/>
    <w:pPr>
      <w:outlineLvl w:val="9"/>
    </w:pPr>
    <w:rPr>
      <w:lang w:val="en-US"/>
    </w:rPr>
  </w:style>
  <w:style w:type="character" w:customStyle="1" w:styleId="CitaviBibliographySubheading8Char">
    <w:name w:val="Citavi Bibliography Subheading 8 Char"/>
    <w:basedOn w:val="Absatz-Standardschriftart"/>
    <w:link w:val="CitaviBibliographySubheading8"/>
    <w:rsid w:val="005E3468"/>
    <w:rPr>
      <w:rFonts w:ascii="Cambria" w:eastAsia="Times New Roman" w:hAnsi="Cambria"/>
      <w:i/>
      <w:iCs/>
      <w:color w:val="404040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02BD0"/>
    <w:rPr>
      <w:color w:val="808080"/>
      <w:shd w:val="clear" w:color="auto" w:fill="E6E6E6"/>
    </w:rPr>
  </w:style>
  <w:style w:type="table" w:styleId="Gitternetztabelle4Akzent1">
    <w:name w:val="Grid Table 4 Accent 1"/>
    <w:basedOn w:val="NormaleTabelle"/>
    <w:uiPriority w:val="49"/>
    <w:rsid w:val="00BC23F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teraturverzeichnis">
    <w:name w:val="Bibliography"/>
    <w:basedOn w:val="Standard"/>
    <w:next w:val="Standard"/>
    <w:uiPriority w:val="37"/>
    <w:semiHidden/>
    <w:unhideWhenUsed/>
    <w:rsid w:val="00AA0180"/>
  </w:style>
  <w:style w:type="character" w:styleId="Buchtitel">
    <w:name w:val="Book Title"/>
    <w:basedOn w:val="Absatz-Standardschriftart"/>
    <w:uiPriority w:val="33"/>
    <w:qFormat/>
    <w:rsid w:val="00AA0180"/>
    <w:rPr>
      <w:b/>
      <w:bCs/>
      <w:i/>
      <w:iC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AA0180"/>
    <w:rPr>
      <w:b/>
      <w:bCs/>
      <w:smallCaps/>
      <w:color w:val="4F81BD" w:themeColor="accent1"/>
      <w:spacing w:val="5"/>
    </w:rPr>
  </w:style>
  <w:style w:type="character" w:styleId="SchwacherVerweis">
    <w:name w:val="Subtle Reference"/>
    <w:basedOn w:val="Absatz-Standardschriftart"/>
    <w:uiPriority w:val="31"/>
    <w:qFormat/>
    <w:rsid w:val="00AA0180"/>
    <w:rPr>
      <w:smallCaps/>
      <w:color w:val="5A5A5A" w:themeColor="text1" w:themeTint="A5"/>
    </w:rPr>
  </w:style>
  <w:style w:type="character" w:styleId="IntensiveHervorhebung">
    <w:name w:val="Intense Emphasis"/>
    <w:basedOn w:val="Absatz-Standardschriftart"/>
    <w:uiPriority w:val="21"/>
    <w:qFormat/>
    <w:rsid w:val="00AA0180"/>
    <w:rPr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AA0180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A018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A0180"/>
    <w:rPr>
      <w:rFonts w:ascii="Times New Roman" w:hAnsi="Times New Roman"/>
      <w:i/>
      <w:iCs/>
      <w:color w:val="4F81BD" w:themeColor="accent1"/>
      <w:sz w:val="22"/>
      <w:szCs w:val="22"/>
    </w:rPr>
  </w:style>
  <w:style w:type="paragraph" w:styleId="Zitat">
    <w:name w:val="Quote"/>
    <w:basedOn w:val="Standard"/>
    <w:next w:val="Standard"/>
    <w:link w:val="ZitatZchn"/>
    <w:uiPriority w:val="29"/>
    <w:qFormat/>
    <w:rsid w:val="00AA018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A0180"/>
    <w:rPr>
      <w:rFonts w:ascii="Times New Roman" w:hAnsi="Times New Roman"/>
      <w:i/>
      <w:iCs/>
      <w:color w:val="404040" w:themeColor="text1" w:themeTint="BF"/>
      <w:sz w:val="22"/>
      <w:szCs w:val="22"/>
    </w:rPr>
  </w:style>
  <w:style w:type="table" w:styleId="MittlereListe1-Akzent1">
    <w:name w:val="Medium List 1 Accent 1"/>
    <w:basedOn w:val="NormaleTabelle"/>
    <w:uiPriority w:val="65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AA018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AA0180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AA018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AA018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FarbigesRaster">
    <w:name w:val="Colorful Grid"/>
    <w:basedOn w:val="NormaleTabelle"/>
    <w:uiPriority w:val="73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AA018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rsid w:val="00AA018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AA018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AA018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1">
    <w:name w:val="Medium Grid 1"/>
    <w:basedOn w:val="NormaleTabelle"/>
    <w:uiPriority w:val="67"/>
    <w:semiHidden/>
    <w:unhideWhenUsed/>
    <w:rsid w:val="00AA018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AA018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">
    <w:name w:val="Medium List 1"/>
    <w:basedOn w:val="NormaleTabelle"/>
    <w:uiPriority w:val="65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AA018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AA018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semiHidden/>
    <w:unhideWhenUsed/>
    <w:rsid w:val="00AA018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AA018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AA018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KeinLeerraum">
    <w:name w:val="No Spacing"/>
    <w:uiPriority w:val="1"/>
    <w:qFormat/>
    <w:rsid w:val="00AA0180"/>
    <w:pPr>
      <w:jc w:val="both"/>
    </w:pPr>
    <w:rPr>
      <w:rFonts w:ascii="Times New Roman" w:hAnsi="Times New Roman"/>
      <w:sz w:val="22"/>
      <w:szCs w:val="22"/>
    </w:rPr>
  </w:style>
  <w:style w:type="character" w:styleId="HTMLVariable">
    <w:name w:val="HTML Variable"/>
    <w:basedOn w:val="Absatz-Standardschriftart"/>
    <w:uiPriority w:val="99"/>
    <w:semiHidden/>
    <w:unhideWhenUsed/>
    <w:rsid w:val="00AA0180"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AA0180"/>
    <w:rPr>
      <w:rFonts w:ascii="Consolas" w:hAnsi="Consolas"/>
      <w:sz w:val="24"/>
      <w:szCs w:val="24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A018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A0180"/>
    <w:rPr>
      <w:rFonts w:ascii="Consolas" w:hAnsi="Consolas"/>
    </w:rPr>
  </w:style>
  <w:style w:type="character" w:styleId="HTMLTastatur">
    <w:name w:val="HTML Keyboard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AA0180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rsid w:val="00AA0180"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AA0180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AA0180"/>
    <w:rPr>
      <w:rFonts w:ascii="Times New Roman" w:hAnsi="Times New Roman"/>
      <w:i/>
      <w:iCs/>
      <w:sz w:val="22"/>
      <w:szCs w:val="22"/>
    </w:rPr>
  </w:style>
  <w:style w:type="character" w:styleId="HTMLAkronym">
    <w:name w:val="HTML Acronym"/>
    <w:basedOn w:val="Absatz-Standardschriftart"/>
    <w:uiPriority w:val="99"/>
    <w:semiHidden/>
    <w:unhideWhenUsed/>
    <w:rsid w:val="00AA0180"/>
  </w:style>
  <w:style w:type="paragraph" w:styleId="StandardWeb">
    <w:name w:val="Normal (Web)"/>
    <w:basedOn w:val="Standard"/>
    <w:uiPriority w:val="99"/>
    <w:semiHidden/>
    <w:unhideWhenUsed/>
    <w:rsid w:val="00AA0180"/>
    <w:rPr>
      <w:sz w:val="24"/>
      <w:szCs w:val="24"/>
    </w:rPr>
  </w:style>
  <w:style w:type="paragraph" w:styleId="NurText">
    <w:name w:val="Plain Text"/>
    <w:basedOn w:val="Standard"/>
    <w:link w:val="NurTextZchn"/>
    <w:uiPriority w:val="99"/>
    <w:semiHidden/>
    <w:unhideWhenUsed/>
    <w:rsid w:val="00AA018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AA0180"/>
    <w:rPr>
      <w:rFonts w:ascii="Consolas" w:hAnsi="Consolas"/>
      <w:sz w:val="21"/>
      <w:szCs w:val="21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AA0180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AA0180"/>
    <w:rPr>
      <w:rFonts w:ascii="Segoe UI" w:hAnsi="Segoe UI" w:cs="Segoe UI"/>
      <w:sz w:val="16"/>
      <w:szCs w:val="16"/>
    </w:rPr>
  </w:style>
  <w:style w:type="character" w:styleId="Hervorhebung">
    <w:name w:val="Emphasis"/>
    <w:basedOn w:val="Absatz-Standardschriftart"/>
    <w:uiPriority w:val="20"/>
    <w:qFormat/>
    <w:rsid w:val="00AA0180"/>
    <w:rPr>
      <w:i/>
      <w:iCs/>
    </w:rPr>
  </w:style>
  <w:style w:type="character" w:styleId="Fett">
    <w:name w:val="Strong"/>
    <w:basedOn w:val="Absatz-Standardschriftart"/>
    <w:uiPriority w:val="22"/>
    <w:qFormat/>
    <w:rsid w:val="00AA0180"/>
    <w:rPr>
      <w:b/>
      <w:bCs/>
    </w:rPr>
  </w:style>
  <w:style w:type="character" w:styleId="BesuchterLink">
    <w:name w:val="FollowedHyperlink"/>
    <w:basedOn w:val="Absatz-Standardschriftart"/>
    <w:uiPriority w:val="99"/>
    <w:semiHidden/>
    <w:unhideWhenUsed/>
    <w:rsid w:val="00AA0180"/>
    <w:rPr>
      <w:color w:val="800080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rsid w:val="00AA0180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AA0180"/>
    <w:pPr>
      <w:spacing w:after="120"/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AA0180"/>
    <w:rPr>
      <w:rFonts w:ascii="Times New Roman" w:hAnsi="Times New Roman"/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AA0180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AA0180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AA0180"/>
    <w:rPr>
      <w:rFonts w:ascii="Times New Roman" w:hAnsi="Times New Roman"/>
      <w:sz w:val="16"/>
      <w:szCs w:val="16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AA0180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AA0180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AA0180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AA0180"/>
    <w:pPr>
      <w:spacing w:after="20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AA0180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AA0180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AA0180"/>
  </w:style>
  <w:style w:type="character" w:customStyle="1" w:styleId="DatumZchn">
    <w:name w:val="Datum Zchn"/>
    <w:basedOn w:val="Absatz-Standardschriftart"/>
    <w:link w:val="Datum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AA0180"/>
  </w:style>
  <w:style w:type="character" w:customStyle="1" w:styleId="AnredeZchn">
    <w:name w:val="Anrede Zchn"/>
    <w:basedOn w:val="Absatz-Standardschriftart"/>
    <w:link w:val="Anrede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A018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A0180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AA018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AA018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Listenfortsetzung5">
    <w:name w:val="List Continue 5"/>
    <w:basedOn w:val="Standard"/>
    <w:uiPriority w:val="99"/>
    <w:semiHidden/>
    <w:unhideWhenUsed/>
    <w:rsid w:val="00AA0180"/>
    <w:pPr>
      <w:spacing w:after="120"/>
      <w:ind w:left="1415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AA0180"/>
    <w:pPr>
      <w:spacing w:after="120"/>
      <w:ind w:left="1132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AA0180"/>
    <w:pPr>
      <w:spacing w:after="120"/>
      <w:ind w:left="849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AA0180"/>
    <w:pPr>
      <w:spacing w:after="120"/>
      <w:ind w:left="566"/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AA0180"/>
    <w:pPr>
      <w:spacing w:after="120"/>
      <w:ind w:left="283"/>
      <w:contextualSpacing/>
    </w:pPr>
  </w:style>
  <w:style w:type="paragraph" w:styleId="Unterschrift">
    <w:name w:val="Signature"/>
    <w:basedOn w:val="Standard"/>
    <w:link w:val="UnterschriftZchn"/>
    <w:uiPriority w:val="99"/>
    <w:semiHidden/>
    <w:unhideWhenUsed/>
    <w:rsid w:val="00AA0180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Gruformel">
    <w:name w:val="Closing"/>
    <w:basedOn w:val="Standard"/>
    <w:link w:val="GruformelZchn"/>
    <w:uiPriority w:val="99"/>
    <w:semiHidden/>
    <w:unhideWhenUsed/>
    <w:rsid w:val="00AA0180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itel">
    <w:name w:val="Title"/>
    <w:basedOn w:val="Standard"/>
    <w:next w:val="Standard"/>
    <w:link w:val="TitelZchn"/>
    <w:uiPriority w:val="10"/>
    <w:qFormat/>
    <w:rsid w:val="00AA01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A0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nummer5">
    <w:name w:val="List Number 5"/>
    <w:basedOn w:val="Standard"/>
    <w:uiPriority w:val="99"/>
    <w:semiHidden/>
    <w:unhideWhenUsed/>
    <w:rsid w:val="00AA0180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AA0180"/>
    <w:pPr>
      <w:numPr>
        <w:numId w:val="10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AA0180"/>
    <w:pPr>
      <w:numPr>
        <w:numId w:val="11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AA0180"/>
    <w:pPr>
      <w:numPr>
        <w:numId w:val="12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AA0180"/>
    <w:pPr>
      <w:numPr>
        <w:numId w:val="1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AA0180"/>
    <w:pPr>
      <w:numPr>
        <w:numId w:val="14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AA0180"/>
    <w:pPr>
      <w:numPr>
        <w:numId w:val="15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AA0180"/>
    <w:pPr>
      <w:numPr>
        <w:numId w:val="16"/>
      </w:numPr>
      <w:contextualSpacing/>
    </w:pPr>
  </w:style>
  <w:style w:type="paragraph" w:styleId="Liste5">
    <w:name w:val="List 5"/>
    <w:basedOn w:val="Standard"/>
    <w:uiPriority w:val="99"/>
    <w:semiHidden/>
    <w:unhideWhenUsed/>
    <w:rsid w:val="00AA0180"/>
    <w:pPr>
      <w:ind w:left="1415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AA0180"/>
    <w:pPr>
      <w:ind w:left="1132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AA0180"/>
    <w:pPr>
      <w:ind w:left="849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AA0180"/>
    <w:pPr>
      <w:ind w:left="566" w:hanging="283"/>
      <w:contextualSpacing/>
    </w:pPr>
  </w:style>
  <w:style w:type="paragraph" w:styleId="Listennummer">
    <w:name w:val="List Number"/>
    <w:basedOn w:val="Standard"/>
    <w:uiPriority w:val="99"/>
    <w:semiHidden/>
    <w:unhideWhenUsed/>
    <w:rsid w:val="00AA0180"/>
    <w:pPr>
      <w:numPr>
        <w:numId w:val="17"/>
      </w:numPr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AA0180"/>
    <w:pPr>
      <w:numPr>
        <w:numId w:val="18"/>
      </w:numPr>
      <w:contextualSpacing/>
    </w:pPr>
  </w:style>
  <w:style w:type="paragraph" w:styleId="Liste">
    <w:name w:val="List"/>
    <w:basedOn w:val="Standard"/>
    <w:uiPriority w:val="99"/>
    <w:semiHidden/>
    <w:unhideWhenUsed/>
    <w:rsid w:val="00AA0180"/>
    <w:pPr>
      <w:ind w:left="283" w:hanging="283"/>
      <w:contextualSpacing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AA018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Makrotext">
    <w:name w:val="macro"/>
    <w:link w:val="MakrotextZchn"/>
    <w:uiPriority w:val="99"/>
    <w:semiHidden/>
    <w:unhideWhenUsed/>
    <w:rsid w:val="00AA01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nsolas" w:hAnsi="Consolas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AA0180"/>
    <w:rPr>
      <w:rFonts w:ascii="Consolas" w:hAnsi="Consolas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AA0180"/>
    <w:pPr>
      <w:spacing w:after="0"/>
      <w:ind w:left="220" w:hanging="22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AA0180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AA0180"/>
    <w:rPr>
      <w:rFonts w:ascii="Times New Roman" w:hAnsi="Times New Roman"/>
    </w:rPr>
  </w:style>
  <w:style w:type="character" w:styleId="Endnotenzeichen">
    <w:name w:val="endnote reference"/>
    <w:basedOn w:val="Absatz-Standardschriftart"/>
    <w:uiPriority w:val="99"/>
    <w:semiHidden/>
    <w:unhideWhenUsed/>
    <w:rsid w:val="00AA0180"/>
    <w:rPr>
      <w:vertAlign w:val="superscript"/>
    </w:rPr>
  </w:style>
  <w:style w:type="character" w:styleId="Seitenzahl">
    <w:name w:val="page number"/>
    <w:basedOn w:val="Absatz-Standardschriftart"/>
    <w:uiPriority w:val="99"/>
    <w:semiHidden/>
    <w:unhideWhenUsed/>
    <w:rsid w:val="00AA0180"/>
  </w:style>
  <w:style w:type="character" w:styleId="Zeilennummer">
    <w:name w:val="line number"/>
    <w:basedOn w:val="Absatz-Standardschriftart"/>
    <w:uiPriority w:val="99"/>
    <w:semiHidden/>
    <w:unhideWhenUsed/>
    <w:rsid w:val="00AA0180"/>
  </w:style>
  <w:style w:type="character" w:styleId="Kommentarzeichen">
    <w:name w:val="annotation reference"/>
    <w:basedOn w:val="Absatz-Standardschriftart"/>
    <w:uiPriority w:val="99"/>
    <w:semiHidden/>
    <w:unhideWhenUsed/>
    <w:rsid w:val="00AA0180"/>
    <w:rPr>
      <w:sz w:val="16"/>
      <w:szCs w:val="16"/>
    </w:rPr>
  </w:style>
  <w:style w:type="character" w:styleId="Funotenzeichen">
    <w:name w:val="footnote reference"/>
    <w:basedOn w:val="Absatz-Standardschriftart"/>
    <w:uiPriority w:val="99"/>
    <w:semiHidden/>
    <w:unhideWhenUsed/>
    <w:rsid w:val="00AA0180"/>
    <w:rPr>
      <w:vertAlign w:val="superscript"/>
    </w:rPr>
  </w:style>
  <w:style w:type="paragraph" w:styleId="Umschlagabsenderadresse">
    <w:name w:val="envelope return"/>
    <w:basedOn w:val="Standard"/>
    <w:uiPriority w:val="99"/>
    <w:semiHidden/>
    <w:unhideWhenUsed/>
    <w:rsid w:val="00AA0180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AA0180"/>
    <w:pPr>
      <w:framePr w:w="4320" w:h="2160" w:hRule="exact" w:hSpace="141" w:wrap="auto" w:hAnchor="page" w:xAlign="center" w:yAlign="bottom"/>
      <w:spacing w:after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22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AA0180"/>
    <w:rPr>
      <w:rFonts w:asciiTheme="majorHAnsi" w:eastAsiaTheme="majorEastAsia" w:hAnsiTheme="majorHAnsi" w:cstheme="majorBidi"/>
      <w:b/>
      <w:bCs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A0180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A0180"/>
    <w:rPr>
      <w:rFonts w:ascii="Times New Roman" w:hAnsi="Times New Roman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018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AA0180"/>
    <w:rPr>
      <w:rFonts w:ascii="Times New Roman" w:hAnsi="Times New Roman"/>
    </w:rPr>
  </w:style>
  <w:style w:type="paragraph" w:styleId="Standardeinzug">
    <w:name w:val="Normal Indent"/>
    <w:basedOn w:val="Standard"/>
    <w:uiPriority w:val="99"/>
    <w:semiHidden/>
    <w:unhideWhenUsed/>
    <w:rsid w:val="00AA0180"/>
    <w:pPr>
      <w:ind w:left="708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A0180"/>
    <w:pPr>
      <w:spacing w:after="100"/>
      <w:ind w:left="176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A0180"/>
    <w:pPr>
      <w:spacing w:after="100"/>
      <w:ind w:left="154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A0180"/>
    <w:pPr>
      <w:spacing w:after="100"/>
      <w:ind w:left="132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A0180"/>
    <w:pPr>
      <w:spacing w:after="100"/>
      <w:ind w:left="110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A0180"/>
    <w:pPr>
      <w:spacing w:after="100"/>
      <w:ind w:left="88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98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76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54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32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10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88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66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44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yperlink" Target="http://10.0.0.1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hyperlink" Target="https://github.com/MartinVogelSRH/AsmoApi" TargetMode="External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eader" Target="head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35c138dfb4164417/SRH%20Stuff/Admin/Vorlage_Bachelor_Master_EN_personalize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7BDCD90-FD61-4C60-883D-D4D003CC8B95}"/>
      </w:docPartPr>
      <w:docPartBody>
        <w:p w:rsidR="003D1F08" w:rsidRDefault="00171741">
          <w:r w:rsidRPr="00206EE5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41"/>
    <w:rsid w:val="00171741"/>
    <w:rsid w:val="003D1F08"/>
    <w:rsid w:val="00D8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uiPriority w:val="99"/>
    <w:semiHidden/>
    <w:rsid w:val="0017174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A8ED4BA-548A-45EB-ABBB-E016A7D5D907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50D629-D9B7-43B9-8017-D45758390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Vorlage_Bachelor_Master_EN_personalized.dotx</Template>
  <TotalTime>0</TotalTime>
  <Pages>28</Pages>
  <Words>19339</Words>
  <Characters>110236</Characters>
  <Application>Microsoft Office Word</Application>
  <DocSecurity>0</DocSecurity>
  <Lines>918</Lines>
  <Paragraphs>258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SRHHSHD_Fak.Informatik_BAMAVorlage</vt:lpstr>
      <vt:lpstr>SRHHSHD_Fak.Informatik_BAMAVorlage</vt:lpstr>
    </vt:vector>
  </TitlesOfParts>
  <Company>SRH Hochschule Heidelberg</Company>
  <LinksUpToDate>false</LinksUpToDate>
  <CharactersWithSpaces>129317</CharactersWithSpaces>
  <SharedDoc>false</SharedDoc>
  <HLinks>
    <vt:vector size="96" baseType="variant"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_Toc446249675</vt:lpwstr>
      </vt:variant>
      <vt:variant>
        <vt:i4>2031678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_Toc446248869</vt:lpwstr>
      </vt:variant>
      <vt:variant>
        <vt:i4>2031678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_Toc446248868</vt:lpwstr>
      </vt:variant>
      <vt:variant>
        <vt:i4>1441843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_Toc456780935</vt:lpwstr>
      </vt:variant>
      <vt:variant>
        <vt:i4>1441843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_Toc456780934</vt:lpwstr>
      </vt:variant>
      <vt:variant>
        <vt:i4>1441843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_Toc456780933</vt:lpwstr>
      </vt:variant>
      <vt:variant>
        <vt:i4>1441843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_Toc456780932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_Toc456780931</vt:lpwstr>
      </vt:variant>
      <vt:variant>
        <vt:i4>1441843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_Toc456780930</vt:lpwstr>
      </vt:variant>
      <vt:variant>
        <vt:i4>1507379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_Toc456780929</vt:lpwstr>
      </vt:variant>
      <vt:variant>
        <vt:i4>1507379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_Toc456780928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_Toc456780927</vt:lpwstr>
      </vt:variant>
      <vt:variant>
        <vt:i4>1507379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_Toc456780926</vt:lpwstr>
      </vt:variant>
      <vt:variant>
        <vt:i4>1507379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_Toc456780925</vt:lpwstr>
      </vt:variant>
      <vt:variant>
        <vt:i4>1507379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_Toc456780924</vt:lpwstr>
      </vt:variant>
      <vt:variant>
        <vt:i4>1507379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_Toc456780923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SRHHSHD_Fak.Informatik_BAMAVorlage</dc:title>
  <dc:creator>Martin Vogel</dc:creator>
  <cp:keywords>Vorlage, BA, MA</cp:keywords>
  <cp:lastModifiedBy>Vogel, Martin (SRH Hochschule Heidelberg Student)</cp:lastModifiedBy>
  <cp:revision>24</cp:revision>
  <cp:lastPrinted>2016-06-29T07:34:00Z</cp:lastPrinted>
  <dcterms:created xsi:type="dcterms:W3CDTF">2018-05-08T21:12:00Z</dcterms:created>
  <dcterms:modified xsi:type="dcterms:W3CDTF">2018-05-08T21:55:00Z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2013-11-25T00:00:00Z</vt:filetime>
  </property>
  <property fmtid="{D5CDD505-2E9C-101B-9397-08002B2CF9AE}" pid="3" name="LastSaved">
    <vt:filetime>2013-11-28T00:00:00Z</vt:filetime>
  </property>
  <property fmtid="{D5CDD505-2E9C-101B-9397-08002B2CF9AE}" pid="4" name="CitaviDocumentProperty_7">
    <vt:lpwstr>ASMODocumentation</vt:lpwstr>
  </property>
  <property fmtid="{D5CDD505-2E9C-101B-9397-08002B2CF9AE}" pid="5" name="CitaviDocumentProperty_6">
    <vt:lpwstr>True</vt:lpwstr>
  </property>
  <property fmtid="{D5CDD505-2E9C-101B-9397-08002B2CF9AE}" pid="6" name="CitaviDocumentProperty_8">
    <vt:lpwstr>C:\Users\marti\Documents\Citavi 6\Projects\ASMODocumentation\ASMODocumentation.ctv6</vt:lpwstr>
  </property>
  <property fmtid="{D5CDD505-2E9C-101B-9397-08002B2CF9AE}" pid="7" name="CitaviDocumentProperty_0">
    <vt:lpwstr>9563ff4a-b601-4e5c-b658-cdca4023c4db</vt:lpwstr>
  </property>
  <property fmtid="{D5CDD505-2E9C-101B-9397-08002B2CF9AE}" pid="8" name="CitaviDocumentProperty_1">
    <vt:lpwstr>6.1.0.0</vt:lpwstr>
  </property>
</Properties>
</file>